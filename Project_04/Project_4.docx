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E99AE" w14:textId="77777777" w:rsidR="006B6A09" w:rsidRDefault="006B6A09">
      <w:pPr>
        <w:pStyle w:val="TOC9"/>
      </w:pPr>
    </w:p>
    <w:p w14:paraId="7C9A6520" w14:textId="77777777" w:rsidR="006B6A09" w:rsidRDefault="006B6A09" w:rsidP="00CE1013">
      <w:pPr>
        <w:pStyle w:val="Title"/>
        <w:jc w:val="left"/>
      </w:pPr>
      <w:bookmarkStart w:id="0" w:name="_Ref491854188"/>
      <w:bookmarkEnd w:id="0"/>
    </w:p>
    <w:p w14:paraId="4A267051" w14:textId="77777777" w:rsidR="006B6A09" w:rsidRDefault="006B6A09">
      <w:pPr>
        <w:pStyle w:val="Title"/>
      </w:pPr>
    </w:p>
    <w:p w14:paraId="3FAFA6AC" w14:textId="77777777" w:rsidR="006B6A09" w:rsidRDefault="006B6A09">
      <w:pPr>
        <w:pStyle w:val="Title"/>
      </w:pPr>
    </w:p>
    <w:p w14:paraId="5099E6C1" w14:textId="77777777" w:rsidR="006B6A09" w:rsidRDefault="006B6A09">
      <w:pPr>
        <w:pStyle w:val="Title"/>
      </w:pPr>
    </w:p>
    <w:p w14:paraId="3B3664E3" w14:textId="77777777" w:rsidR="006B6A09" w:rsidRDefault="006B6A09">
      <w:pPr>
        <w:pStyle w:val="Title"/>
      </w:pPr>
    </w:p>
    <w:p w14:paraId="30C92C16" w14:textId="77777777" w:rsidR="006B6A09" w:rsidRDefault="006B6A09">
      <w:pPr>
        <w:pStyle w:val="Title"/>
      </w:pPr>
    </w:p>
    <w:p w14:paraId="30AD16BE" w14:textId="7AB6A90F" w:rsidR="006B6A09" w:rsidRDefault="1603B3F6">
      <w:pPr>
        <w:pStyle w:val="Title"/>
      </w:pPr>
      <w:r>
        <w:t>Educational Sensing Car</w:t>
      </w:r>
    </w:p>
    <w:p w14:paraId="7B4E4D30" w14:textId="48BA97CF" w:rsidR="006B6A09" w:rsidRDefault="009B6E7B">
      <w:pPr>
        <w:pStyle w:val="Title"/>
      </w:pPr>
      <w:r>
        <w:rPr>
          <w:noProof/>
        </w:rPr>
        <mc:AlternateContent>
          <mc:Choice Requires="wps">
            <w:drawing>
              <wp:anchor distT="0" distB="0" distL="114300" distR="114300" simplePos="0" relativeHeight="251656192" behindDoc="0" locked="0" layoutInCell="0" allowOverlap="1" wp14:anchorId="3C6D5739" wp14:editId="66C2C51C">
                <wp:simplePos x="0" y="0"/>
                <wp:positionH relativeFrom="page">
                  <wp:posOffset>613410</wp:posOffset>
                </wp:positionH>
                <wp:positionV relativeFrom="paragraph">
                  <wp:posOffset>-45720</wp:posOffset>
                </wp:positionV>
                <wp:extent cx="6640830" cy="0"/>
                <wp:effectExtent l="0" t="0" r="0" b="0"/>
                <wp:wrapNone/>
                <wp:docPr id="6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83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20864FCF">
              <v:line id="Line 2"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weight=".5pt" from="48.3pt,-3.6pt" to="571.2pt,-3.6pt" w14:anchorId="0B3A9E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">
                <v:stroke startarrowwidth="narrow" startarrowlength="short" endarrowwidth="narrow" endarrowlength="short"/>
                <w10:wrap anchorx="page"/>
              </v:line>
            </w:pict>
          </mc:Fallback>
        </mc:AlternateContent>
      </w:r>
      <w:r w:rsidR="001F0C51">
        <w:t>“Driving Growth in Young Minds”</w:t>
      </w:r>
      <w:r w:rsidR="006B6A09">
        <w:t xml:space="preserve"> </w:t>
      </w:r>
    </w:p>
    <w:p w14:paraId="05F4264C" w14:textId="77777777" w:rsidR="006B6A09" w:rsidRDefault="006B6A09">
      <w:pPr>
        <w:pStyle w:val="Title"/>
      </w:pPr>
    </w:p>
    <w:p w14:paraId="026DEED4" w14:textId="77777777" w:rsidR="006B6A09" w:rsidRDefault="006B6A09">
      <w:pPr>
        <w:pStyle w:val="Title"/>
      </w:pPr>
    </w:p>
    <w:p w14:paraId="4E6FFDDA" w14:textId="77777777" w:rsidR="006B6A09" w:rsidRDefault="006B6A09">
      <w:pPr>
        <w:pStyle w:val="Title"/>
      </w:pPr>
    </w:p>
    <w:p w14:paraId="396A6EF0" w14:textId="77777777" w:rsidR="006B6A09" w:rsidRDefault="006B6A09">
      <w:pPr>
        <w:pStyle w:val="Title"/>
      </w:pPr>
    </w:p>
    <w:p w14:paraId="432EB664" w14:textId="77777777" w:rsidR="006B6A09" w:rsidRDefault="006B6A09">
      <w:pPr>
        <w:pStyle w:val="Title"/>
      </w:pPr>
    </w:p>
    <w:p w14:paraId="721805EC" w14:textId="77777777" w:rsidR="006B6A09" w:rsidRDefault="006B6A09">
      <w:pPr>
        <w:pStyle w:val="Title"/>
      </w:pPr>
    </w:p>
    <w:p w14:paraId="1EA828A5" w14:textId="77777777" w:rsidR="006B6A09" w:rsidRDefault="006B6A09">
      <w:pPr>
        <w:pStyle w:val="Title"/>
      </w:pPr>
    </w:p>
    <w:p w14:paraId="342C09CC" w14:textId="234B96B6" w:rsidR="006B6A09" w:rsidRDefault="1603B3F6">
      <w:pPr>
        <w:pStyle w:val="Title"/>
      </w:pPr>
      <w:r>
        <w:t xml:space="preserve">Team 6 </w:t>
      </w:r>
    </w:p>
    <w:p w14:paraId="474DB8CB" w14:textId="77777777" w:rsidR="00294E34" w:rsidRDefault="00294E34" w:rsidP="00294E34">
      <w:pPr>
        <w:pStyle w:val="Title"/>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9063"/>
      </w:tblGrid>
      <w:tr w:rsidR="00294E34" w:rsidRPr="00BE180C" w14:paraId="7D17BEA2" w14:textId="77777777" w:rsidTr="00C378F8">
        <w:tc>
          <w:tcPr>
            <w:tcW w:w="1007" w:type="dxa"/>
          </w:tcPr>
          <w:p w14:paraId="0BB72681" w14:textId="77777777" w:rsidR="00294E34" w:rsidRPr="00BE180C" w:rsidRDefault="00294E34" w:rsidP="00C378F8">
            <w:r>
              <w:t>Revision</w:t>
            </w:r>
          </w:p>
        </w:tc>
        <w:tc>
          <w:tcPr>
            <w:tcW w:w="9063" w:type="dxa"/>
          </w:tcPr>
          <w:p w14:paraId="0C4CE5C7" w14:textId="77777777" w:rsidR="00294E34" w:rsidRPr="00BE180C" w:rsidRDefault="00294E34" w:rsidP="00C378F8">
            <w:r>
              <w:t>Description</w:t>
            </w:r>
          </w:p>
        </w:tc>
      </w:tr>
      <w:tr w:rsidR="00294E34" w14:paraId="091C7A9D" w14:textId="77777777" w:rsidTr="00C378F8">
        <w:tc>
          <w:tcPr>
            <w:tcW w:w="1007" w:type="dxa"/>
          </w:tcPr>
          <w:p w14:paraId="12F947AA" w14:textId="77777777" w:rsidR="00294E34" w:rsidRDefault="00294E34" w:rsidP="00C378F8">
            <w:pPr>
              <w:rPr>
                <w:noProof/>
              </w:rPr>
            </w:pPr>
            <w:r>
              <w:rPr>
                <w:noProof/>
              </w:rPr>
              <w:t>1</w:t>
            </w:r>
          </w:p>
        </w:tc>
        <w:tc>
          <w:tcPr>
            <w:tcW w:w="9063" w:type="dxa"/>
          </w:tcPr>
          <w:p w14:paraId="003EED26" w14:textId="77777777" w:rsidR="00294E34" w:rsidRDefault="00294E34" w:rsidP="00C378F8">
            <w:pPr>
              <w:rPr>
                <w:noProof/>
              </w:rPr>
            </w:pPr>
            <w:r>
              <w:rPr>
                <w:noProof/>
              </w:rPr>
              <w:t>Updated section 6 with N-connection tests, software checks and cable connector checks</w:t>
            </w:r>
          </w:p>
        </w:tc>
      </w:tr>
      <w:tr w:rsidR="00294E34" w14:paraId="1C482445" w14:textId="77777777" w:rsidTr="00C378F8">
        <w:tc>
          <w:tcPr>
            <w:tcW w:w="1007" w:type="dxa"/>
          </w:tcPr>
          <w:p w14:paraId="2498882B" w14:textId="77777777" w:rsidR="00294E34" w:rsidRDefault="00294E34" w:rsidP="00C378F8">
            <w:pPr>
              <w:rPr>
                <w:noProof/>
              </w:rPr>
            </w:pPr>
            <w:r>
              <w:rPr>
                <w:noProof/>
              </w:rPr>
              <w:t>2</w:t>
            </w:r>
          </w:p>
        </w:tc>
        <w:tc>
          <w:tcPr>
            <w:tcW w:w="9063" w:type="dxa"/>
          </w:tcPr>
          <w:p w14:paraId="0AACA525" w14:textId="77777777" w:rsidR="00294E34" w:rsidRDefault="00294E34" w:rsidP="00C378F8">
            <w:pPr>
              <w:rPr>
                <w:noProof/>
              </w:rPr>
            </w:pPr>
            <w:r>
              <w:rPr>
                <w:noProof/>
              </w:rPr>
              <w:t>Figures were added to section 4, including H-Bridge schematics and descriptions of their functioning.</w:t>
            </w:r>
          </w:p>
        </w:tc>
      </w:tr>
      <w:tr w:rsidR="00294E34" w14:paraId="0ADC0BAA" w14:textId="77777777" w:rsidTr="00C378F8">
        <w:tc>
          <w:tcPr>
            <w:tcW w:w="1007" w:type="dxa"/>
          </w:tcPr>
          <w:p w14:paraId="16A42028" w14:textId="77777777" w:rsidR="00294E34" w:rsidRDefault="00294E34" w:rsidP="00C378F8">
            <w:pPr>
              <w:rPr>
                <w:noProof/>
              </w:rPr>
            </w:pPr>
            <w:r>
              <w:rPr>
                <w:noProof/>
              </w:rPr>
              <w:t>3</w:t>
            </w:r>
          </w:p>
        </w:tc>
        <w:tc>
          <w:tcPr>
            <w:tcW w:w="9063" w:type="dxa"/>
          </w:tcPr>
          <w:p w14:paraId="31725963" w14:textId="77777777" w:rsidR="00294E34" w:rsidRDefault="00294E34" w:rsidP="00C378F8">
            <w:pPr>
              <w:rPr>
                <w:noProof/>
              </w:rPr>
            </w:pPr>
            <w:r>
              <w:rPr>
                <w:noProof/>
              </w:rPr>
              <w:t>Added movement block to section 3</w:t>
            </w:r>
            <w:r w:rsidRPr="4D2539FE">
              <w:rPr>
                <w:noProof/>
              </w:rPr>
              <w:t xml:space="preserve">. </w:t>
            </w:r>
          </w:p>
        </w:tc>
      </w:tr>
      <w:tr w:rsidR="00294E34" w14:paraId="7BCAEE36" w14:textId="77777777" w:rsidTr="00C378F8">
        <w:tc>
          <w:tcPr>
            <w:tcW w:w="1007" w:type="dxa"/>
          </w:tcPr>
          <w:p w14:paraId="36B828AD" w14:textId="77777777" w:rsidR="00294E34" w:rsidRDefault="00294E34" w:rsidP="00C378F8">
            <w:pPr>
              <w:rPr>
                <w:noProof/>
              </w:rPr>
            </w:pPr>
            <w:r>
              <w:rPr>
                <w:noProof/>
              </w:rPr>
              <w:t>4</w:t>
            </w:r>
          </w:p>
        </w:tc>
        <w:tc>
          <w:tcPr>
            <w:tcW w:w="9063" w:type="dxa"/>
          </w:tcPr>
          <w:p w14:paraId="51FD419C" w14:textId="77777777" w:rsidR="00294E34" w:rsidRDefault="00294E34" w:rsidP="00C378F8">
            <w:pPr>
              <w:rPr>
                <w:noProof/>
              </w:rPr>
            </w:pPr>
            <w:r>
              <w:rPr>
                <w:noProof/>
              </w:rPr>
              <w:t>A</w:t>
            </w:r>
            <w:r w:rsidRPr="5A6CC3A1">
              <w:rPr>
                <w:noProof/>
              </w:rPr>
              <w:t>dded definitions to section 2</w:t>
            </w:r>
            <w:r>
              <w:rPr>
                <w:noProof/>
              </w:rPr>
              <w:t>: N-FET Q21, R/L_FORWARD</w:t>
            </w:r>
          </w:p>
        </w:tc>
      </w:tr>
    </w:tbl>
    <w:p w14:paraId="33218714" w14:textId="77777777" w:rsidR="00294E34" w:rsidRDefault="00294E34" w:rsidP="00294E34"/>
    <w:p w14:paraId="2847CEAD" w14:textId="77777777" w:rsidR="00294E34" w:rsidRDefault="00294E34" w:rsidP="00294E34"/>
    <w:p w14:paraId="7A9ACA44" w14:textId="77777777" w:rsidR="00BE180C" w:rsidRDefault="00BE180C"/>
    <w:p w14:paraId="1F4E971B" w14:textId="77777777" w:rsidR="00BE180C" w:rsidRDefault="00BE180C"/>
    <w:p w14:paraId="250798CA" w14:textId="77777777" w:rsidR="00BE180C" w:rsidRDefault="00BE180C"/>
    <w:p w14:paraId="2F7D36C7" w14:textId="77777777" w:rsidR="00BE180C" w:rsidRDefault="00BE180C"/>
    <w:p w14:paraId="6DD5BAEF" w14:textId="77777777" w:rsidR="00914624" w:rsidRPr="00EB1DFA" w:rsidRDefault="00BE180C" w:rsidP="00914624">
      <w:pPr>
        <w:rPr>
          <w:rFonts w:cs="Arial"/>
          <w:noProof/>
        </w:rPr>
      </w:pPr>
      <w:r>
        <w:br w:type="page"/>
      </w:r>
      <w:r w:rsidR="00914624" w:rsidRPr="00EB1DFA">
        <w:rPr>
          <w:rFonts w:cs="Arial"/>
        </w:rPr>
        <w:lastRenderedPageBreak/>
        <w:t>Table of Contents</w:t>
      </w:r>
      <w:r w:rsidR="00914624" w:rsidRPr="00EB1DFA">
        <w:rPr>
          <w:rFonts w:cs="Arial"/>
        </w:rPr>
        <w:fldChar w:fldCharType="begin"/>
      </w:r>
      <w:r w:rsidR="00914624" w:rsidRPr="00EB1DFA">
        <w:rPr>
          <w:rFonts w:cs="Arial"/>
        </w:rPr>
        <w:instrText xml:space="preserve"> TOC \o "1-3" </w:instrText>
      </w:r>
      <w:r w:rsidR="00914624" w:rsidRPr="00EB1DFA">
        <w:rPr>
          <w:rFonts w:cs="Arial"/>
        </w:rPr>
        <w:fldChar w:fldCharType="separate"/>
      </w:r>
    </w:p>
    <w:p w14:paraId="3B7146EE" w14:textId="5F67D582" w:rsidR="00914624" w:rsidRPr="00EB1DFA" w:rsidRDefault="00914624" w:rsidP="00914624">
      <w:pPr>
        <w:pStyle w:val="TOC1"/>
        <w:tabs>
          <w:tab w:val="left" w:pos="400"/>
          <w:tab w:val="right" w:leader="dot" w:pos="10070"/>
        </w:tabs>
        <w:rPr>
          <w:rFonts w:cs="Arial"/>
          <w:noProof/>
        </w:rPr>
      </w:pPr>
      <w:r w:rsidRPr="00EB1DFA">
        <w:rPr>
          <w:rFonts w:cs="Arial"/>
          <w:noProof/>
        </w:rPr>
        <w:t>1.</w:t>
      </w:r>
      <w:r w:rsidRPr="00EB1DFA">
        <w:rPr>
          <w:rFonts w:cs="Arial"/>
          <w:noProof/>
        </w:rPr>
        <w:tab/>
        <w:t>Scope</w:t>
      </w:r>
      <w:r w:rsidRPr="00EB1DFA">
        <w:rPr>
          <w:rFonts w:cs="Arial"/>
          <w:noProof/>
        </w:rPr>
        <w:tab/>
      </w:r>
      <w:r w:rsidRPr="00EB1DFA">
        <w:rPr>
          <w:rFonts w:cs="Arial"/>
          <w:noProof/>
        </w:rPr>
        <w:fldChar w:fldCharType="begin"/>
      </w:r>
      <w:r w:rsidRPr="00EB1DFA">
        <w:rPr>
          <w:rFonts w:cs="Arial"/>
          <w:noProof/>
        </w:rPr>
        <w:instrText xml:space="preserve"> PAGEREF _Toc282375073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03BAE5B7" w14:textId="42F64503" w:rsidR="00914624" w:rsidRPr="00EB1DFA" w:rsidRDefault="00914624" w:rsidP="00914624">
      <w:pPr>
        <w:pStyle w:val="TOC1"/>
        <w:tabs>
          <w:tab w:val="left" w:pos="400"/>
          <w:tab w:val="right" w:leader="dot" w:pos="10070"/>
        </w:tabs>
        <w:rPr>
          <w:rFonts w:cs="Arial"/>
          <w:noProof/>
        </w:rPr>
      </w:pPr>
      <w:r w:rsidRPr="00EB1DFA">
        <w:rPr>
          <w:rFonts w:cs="Arial"/>
          <w:noProof/>
        </w:rPr>
        <w:t>2.</w:t>
      </w:r>
      <w:r w:rsidRPr="00EB1DFA">
        <w:rPr>
          <w:rFonts w:cs="Arial"/>
          <w:noProof/>
        </w:rPr>
        <w:tab/>
        <w:t>Abbreviations</w:t>
      </w:r>
      <w:r w:rsidRPr="00EB1DFA">
        <w:rPr>
          <w:rFonts w:cs="Arial"/>
          <w:noProof/>
        </w:rPr>
        <w:tab/>
      </w:r>
      <w:r w:rsidRPr="00EB1DFA">
        <w:rPr>
          <w:rFonts w:cs="Arial"/>
          <w:noProof/>
        </w:rPr>
        <w:fldChar w:fldCharType="begin"/>
      </w:r>
      <w:r w:rsidRPr="00EB1DFA">
        <w:rPr>
          <w:rFonts w:cs="Arial"/>
          <w:noProof/>
        </w:rPr>
        <w:instrText xml:space="preserve"> PAGEREF _Toc282375074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340B5B5F" w14:textId="4A23E7E8" w:rsidR="00914624" w:rsidRPr="00EB1DFA" w:rsidRDefault="00914624" w:rsidP="00914624">
      <w:pPr>
        <w:pStyle w:val="TOC1"/>
        <w:tabs>
          <w:tab w:val="left" w:pos="400"/>
          <w:tab w:val="right" w:leader="dot" w:pos="10070"/>
        </w:tabs>
        <w:rPr>
          <w:rFonts w:cs="Arial"/>
          <w:noProof/>
        </w:rPr>
      </w:pPr>
      <w:r w:rsidRPr="00EB1DFA">
        <w:rPr>
          <w:rFonts w:cs="Arial"/>
          <w:noProof/>
        </w:rPr>
        <w:t>3.</w:t>
      </w:r>
      <w:r w:rsidRPr="00EB1DFA">
        <w:rPr>
          <w:rFonts w:cs="Arial"/>
          <w:noProof/>
        </w:rPr>
        <w:tab/>
        <w:t>Overview</w:t>
      </w:r>
      <w:r w:rsidRPr="00EB1DFA">
        <w:rPr>
          <w:rFonts w:cs="Arial"/>
          <w:noProof/>
        </w:rPr>
        <w:tab/>
      </w:r>
      <w:r w:rsidRPr="00EB1DFA">
        <w:rPr>
          <w:rFonts w:cs="Arial"/>
          <w:noProof/>
        </w:rPr>
        <w:fldChar w:fldCharType="begin"/>
      </w:r>
      <w:r w:rsidRPr="00EB1DFA">
        <w:rPr>
          <w:rFonts w:cs="Arial"/>
          <w:noProof/>
        </w:rPr>
        <w:instrText xml:space="preserve"> PAGEREF _Toc282375075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32BD26B3"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3.1.</w:t>
      </w:r>
      <w:r w:rsidRPr="00EB1DFA">
        <w:rPr>
          <w:rFonts w:cs="Arial"/>
          <w:noProof/>
        </w:rPr>
        <w:tab/>
        <w:t>Power System Block</w:t>
      </w:r>
      <w:r w:rsidRPr="00EB1DFA">
        <w:rPr>
          <w:rFonts w:cs="Arial"/>
          <w:noProof/>
        </w:rPr>
        <w:tab/>
        <w:t>3</w:t>
      </w:r>
    </w:p>
    <w:p w14:paraId="1D827D0B"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3.2.</w:t>
      </w:r>
      <w:r w:rsidRPr="00EB1DFA">
        <w:rPr>
          <w:rFonts w:cs="Arial"/>
          <w:noProof/>
        </w:rPr>
        <w:tab/>
        <w:t>Control Board Block</w:t>
      </w:r>
      <w:r w:rsidRPr="00EB1DFA">
        <w:rPr>
          <w:rFonts w:cs="Arial"/>
          <w:noProof/>
        </w:rPr>
        <w:tab/>
        <w:t>4</w:t>
      </w:r>
    </w:p>
    <w:p w14:paraId="3203C492"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3.3.</w:t>
      </w:r>
      <w:r w:rsidRPr="00EB1DFA">
        <w:rPr>
          <w:rFonts w:cs="Arial"/>
          <w:noProof/>
        </w:rPr>
        <w:tab/>
        <w:t>User Interface Block</w:t>
      </w:r>
      <w:r w:rsidRPr="00EB1DFA">
        <w:rPr>
          <w:rFonts w:cs="Arial"/>
          <w:noProof/>
        </w:rPr>
        <w:tab/>
        <w:t>4</w:t>
      </w:r>
    </w:p>
    <w:p w14:paraId="5598EA02" w14:textId="77777777" w:rsidR="00914624" w:rsidRPr="00EB1DFA" w:rsidRDefault="00914624" w:rsidP="00914624">
      <w:pPr>
        <w:pStyle w:val="TOC2"/>
        <w:tabs>
          <w:tab w:val="left" w:pos="800"/>
          <w:tab w:val="right" w:leader="dot" w:pos="10070"/>
        </w:tabs>
        <w:rPr>
          <w:rFonts w:cs="Arial"/>
          <w:noProof/>
        </w:rPr>
      </w:pPr>
      <w:r w:rsidRPr="00EB1DFA">
        <w:rPr>
          <w:rFonts w:cs="Arial"/>
        </w:rPr>
        <w:t>3.4.</w:t>
      </w:r>
      <w:r w:rsidRPr="00EB1DFA">
        <w:rPr>
          <w:rFonts w:cs="Arial"/>
        </w:rPr>
        <w:tab/>
        <w:t>Movement Block</w:t>
      </w:r>
      <w:r>
        <w:rPr>
          <w:rFonts w:cs="Arial"/>
        </w:rPr>
        <w:t xml:space="preserve"> </w:t>
      </w:r>
      <w:r w:rsidRPr="00EB1DFA">
        <w:rPr>
          <w:rFonts w:cs="Arial"/>
        </w:rPr>
        <w:t xml:space="preserve">…………………………………………………………………………………………………….4      </w:t>
      </w:r>
    </w:p>
    <w:p w14:paraId="665627D0"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3.5.</w:t>
      </w:r>
      <w:r w:rsidRPr="00EB1DFA">
        <w:rPr>
          <w:rFonts w:cs="Arial"/>
          <w:noProof/>
        </w:rPr>
        <w:tab/>
        <w:t>Software Block</w:t>
      </w:r>
      <w:r w:rsidRPr="00EB1DFA">
        <w:rPr>
          <w:rFonts w:cs="Arial"/>
          <w:noProof/>
        </w:rPr>
        <w:tab/>
        <w:t>4</w:t>
      </w:r>
    </w:p>
    <w:p w14:paraId="124255A5" w14:textId="77777777" w:rsidR="00914624" w:rsidRPr="00EB1DFA" w:rsidRDefault="00914624" w:rsidP="00914624">
      <w:pPr>
        <w:pStyle w:val="TOC1"/>
        <w:tabs>
          <w:tab w:val="left" w:pos="400"/>
          <w:tab w:val="right" w:leader="dot" w:pos="10070"/>
        </w:tabs>
        <w:rPr>
          <w:rFonts w:cs="Arial"/>
          <w:noProof/>
        </w:rPr>
      </w:pPr>
      <w:r w:rsidRPr="00EB1DFA">
        <w:rPr>
          <w:rFonts w:cs="Arial"/>
          <w:noProof/>
        </w:rPr>
        <w:t>4.</w:t>
      </w:r>
      <w:r w:rsidRPr="00EB1DFA">
        <w:rPr>
          <w:rFonts w:cs="Arial"/>
          <w:noProof/>
        </w:rPr>
        <w:tab/>
        <w:t>Hardware</w:t>
      </w:r>
      <w:r w:rsidRPr="00EB1DFA">
        <w:rPr>
          <w:rFonts w:cs="Arial"/>
          <w:noProof/>
        </w:rPr>
        <w:tab/>
        <w:t>5</w:t>
      </w:r>
    </w:p>
    <w:p w14:paraId="15DC50D1"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4.1.</w:t>
      </w:r>
      <w:r w:rsidRPr="00EB1DFA">
        <w:rPr>
          <w:rFonts w:cs="Arial"/>
          <w:noProof/>
        </w:rPr>
        <w:tab/>
        <w:t>LCD/LED Push Button Interface</w:t>
      </w:r>
      <w:r w:rsidRPr="00EB1DFA">
        <w:rPr>
          <w:rFonts w:cs="Arial"/>
          <w:noProof/>
        </w:rPr>
        <w:tab/>
        <w:t>5</w:t>
      </w:r>
    </w:p>
    <w:p w14:paraId="40152C68"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4.2.</w:t>
      </w:r>
      <w:r w:rsidRPr="00EB1DFA">
        <w:rPr>
          <w:rFonts w:cs="Arial"/>
          <w:noProof/>
        </w:rPr>
        <w:tab/>
        <w:t>Power System</w:t>
      </w:r>
      <w:r w:rsidRPr="00EB1DFA">
        <w:rPr>
          <w:rFonts w:cs="Arial"/>
          <w:noProof/>
        </w:rPr>
        <w:tab/>
        <w:t>7</w:t>
      </w:r>
    </w:p>
    <w:p w14:paraId="07555A64"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4.3.</w:t>
      </w:r>
      <w:r w:rsidRPr="00EB1DFA">
        <w:rPr>
          <w:rFonts w:cs="Arial"/>
          <w:noProof/>
        </w:rPr>
        <w:tab/>
        <w:t>Microcontroller</w:t>
      </w:r>
      <w:r w:rsidRPr="00EB1DFA">
        <w:rPr>
          <w:rFonts w:cs="Arial"/>
          <w:noProof/>
        </w:rPr>
        <w:tab/>
        <w:t>8</w:t>
      </w:r>
    </w:p>
    <w:p w14:paraId="7079622D"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4.4.</w:t>
      </w:r>
      <w:r w:rsidRPr="00EB1DFA">
        <w:rPr>
          <w:rFonts w:cs="Arial"/>
          <w:noProof/>
        </w:rPr>
        <w:tab/>
        <w:t>Motor Control Board</w:t>
      </w:r>
      <w:r w:rsidRPr="00EB1DFA">
        <w:rPr>
          <w:rFonts w:cs="Arial"/>
          <w:noProof/>
        </w:rPr>
        <w:tab/>
        <w:t>10</w:t>
      </w:r>
    </w:p>
    <w:p w14:paraId="7BB84CDC" w14:textId="77777777" w:rsidR="00914624" w:rsidRPr="00EB1DFA" w:rsidRDefault="00914624" w:rsidP="00914624">
      <w:pPr>
        <w:pStyle w:val="TOC1"/>
        <w:tabs>
          <w:tab w:val="left" w:pos="400"/>
          <w:tab w:val="right" w:leader="dot" w:pos="10070"/>
        </w:tabs>
        <w:rPr>
          <w:rFonts w:cs="Arial"/>
          <w:noProof/>
        </w:rPr>
      </w:pPr>
      <w:r w:rsidRPr="00EB1DFA">
        <w:rPr>
          <w:rFonts w:cs="Arial"/>
          <w:noProof/>
        </w:rPr>
        <w:t>6.</w:t>
      </w:r>
      <w:r w:rsidRPr="00EB1DFA">
        <w:rPr>
          <w:rFonts w:cs="Arial"/>
          <w:noProof/>
        </w:rPr>
        <w:tab/>
        <w:t>Test Process</w:t>
      </w:r>
      <w:r w:rsidRPr="00EB1DFA">
        <w:rPr>
          <w:rFonts w:cs="Arial"/>
          <w:noProof/>
        </w:rPr>
        <w:tab/>
        <w:t>11</w:t>
      </w:r>
    </w:p>
    <w:p w14:paraId="68697F24"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6.1.</w:t>
      </w:r>
      <w:r w:rsidRPr="00EB1DFA">
        <w:rPr>
          <w:rFonts w:cs="Arial"/>
          <w:noProof/>
        </w:rPr>
        <w:tab/>
        <w:t>Voltmeter</w:t>
      </w:r>
      <w:r w:rsidRPr="00EB1DFA">
        <w:rPr>
          <w:rFonts w:cs="Arial"/>
          <w:noProof/>
        </w:rPr>
        <w:tab/>
        <w:t>11</w:t>
      </w:r>
    </w:p>
    <w:p w14:paraId="323F8596" w14:textId="77777777" w:rsidR="00914624" w:rsidRDefault="00914624" w:rsidP="00914624">
      <w:pPr>
        <w:pStyle w:val="TOC2"/>
        <w:tabs>
          <w:tab w:val="left" w:pos="800"/>
          <w:tab w:val="right" w:leader="dot" w:pos="10070"/>
        </w:tabs>
        <w:rPr>
          <w:rFonts w:cs="Arial"/>
          <w:noProof/>
        </w:rPr>
      </w:pPr>
      <w:r w:rsidRPr="00EB1DFA">
        <w:rPr>
          <w:rFonts w:cs="Arial"/>
          <w:noProof/>
        </w:rPr>
        <w:t>6.2.</w:t>
      </w:r>
      <w:r w:rsidRPr="00EB1DFA">
        <w:rPr>
          <w:rFonts w:cs="Arial"/>
          <w:noProof/>
        </w:rPr>
        <w:tab/>
        <w:t>LCD Functions</w:t>
      </w:r>
      <w:r w:rsidRPr="00EB1DFA">
        <w:rPr>
          <w:rFonts w:cs="Arial"/>
          <w:noProof/>
        </w:rPr>
        <w:tab/>
        <w:t>11</w:t>
      </w:r>
    </w:p>
    <w:p w14:paraId="49F4887C"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w:t>
      </w:r>
      <w:r>
        <w:rPr>
          <w:rFonts w:cs="Arial"/>
          <w:noProof/>
        </w:rPr>
        <w:t>3</w:t>
      </w:r>
      <w:r w:rsidRPr="00EB1DFA">
        <w:rPr>
          <w:rFonts w:cs="Arial"/>
          <w:noProof/>
        </w:rPr>
        <w:t>.</w:t>
      </w:r>
      <w:r w:rsidRPr="00EB1DFA">
        <w:rPr>
          <w:rFonts w:cs="Arial"/>
          <w:noProof/>
        </w:rPr>
        <w:tab/>
      </w:r>
      <w:r>
        <w:rPr>
          <w:rFonts w:cs="Arial"/>
          <w:noProof/>
        </w:rPr>
        <w:t>Testing Cable Connectors</w:t>
      </w:r>
      <w:r w:rsidRPr="00EB1DFA">
        <w:rPr>
          <w:rFonts w:cs="Arial"/>
          <w:noProof/>
        </w:rPr>
        <w:tab/>
        <w:t>11</w:t>
      </w:r>
    </w:p>
    <w:p w14:paraId="4524D157"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w:t>
      </w:r>
      <w:r>
        <w:rPr>
          <w:rFonts w:cs="Arial"/>
          <w:noProof/>
        </w:rPr>
        <w:t>4</w:t>
      </w:r>
      <w:r w:rsidRPr="00EB1DFA">
        <w:rPr>
          <w:rFonts w:cs="Arial"/>
          <w:noProof/>
        </w:rPr>
        <w:t>.</w:t>
      </w:r>
      <w:r w:rsidRPr="00EB1DFA">
        <w:rPr>
          <w:rFonts w:cs="Arial"/>
          <w:noProof/>
        </w:rPr>
        <w:tab/>
      </w:r>
      <w:r>
        <w:rPr>
          <w:rFonts w:cs="Arial"/>
          <w:noProof/>
        </w:rPr>
        <w:t>Testing N-Connectors</w:t>
      </w:r>
      <w:r w:rsidRPr="00EB1DFA">
        <w:rPr>
          <w:rFonts w:cs="Arial"/>
          <w:noProof/>
        </w:rPr>
        <w:tab/>
        <w:t>11</w:t>
      </w:r>
    </w:p>
    <w:p w14:paraId="307FDDB5" w14:textId="77777777" w:rsidR="00914624" w:rsidRDefault="00914624" w:rsidP="00914624">
      <w:pPr>
        <w:pStyle w:val="TOC2"/>
        <w:tabs>
          <w:tab w:val="left" w:pos="800"/>
          <w:tab w:val="right" w:leader="dot" w:pos="10070"/>
        </w:tabs>
        <w:rPr>
          <w:rFonts w:cs="Arial"/>
          <w:noProof/>
        </w:rPr>
      </w:pPr>
      <w:r w:rsidRPr="00EB1DFA">
        <w:rPr>
          <w:rFonts w:cs="Arial"/>
          <w:noProof/>
        </w:rPr>
        <w:t>6.</w:t>
      </w:r>
      <w:r>
        <w:rPr>
          <w:rFonts w:cs="Arial"/>
          <w:noProof/>
        </w:rPr>
        <w:t>5</w:t>
      </w:r>
      <w:r w:rsidRPr="00EB1DFA">
        <w:rPr>
          <w:rFonts w:cs="Arial"/>
          <w:noProof/>
        </w:rPr>
        <w:t>.</w:t>
      </w:r>
      <w:r w:rsidRPr="00EB1DFA">
        <w:rPr>
          <w:rFonts w:cs="Arial"/>
          <w:noProof/>
        </w:rPr>
        <w:tab/>
      </w:r>
      <w:r>
        <w:rPr>
          <w:rFonts w:cs="Arial"/>
          <w:noProof/>
        </w:rPr>
        <w:t>Software Checks</w:t>
      </w:r>
      <w:r w:rsidRPr="00EB1DFA">
        <w:rPr>
          <w:rFonts w:cs="Arial"/>
          <w:noProof/>
        </w:rPr>
        <w:tab/>
        <w:t>11</w:t>
      </w:r>
    </w:p>
    <w:p w14:paraId="34694032" w14:textId="77777777" w:rsidR="00914624" w:rsidRPr="00A5209D" w:rsidRDefault="00914624" w:rsidP="00914624">
      <w:pPr>
        <w:pStyle w:val="TOC2"/>
        <w:tabs>
          <w:tab w:val="left" w:pos="800"/>
          <w:tab w:val="right" w:leader="dot" w:pos="10070"/>
        </w:tabs>
        <w:rPr>
          <w:rFonts w:cs="Arial"/>
          <w:noProof/>
        </w:rPr>
      </w:pPr>
      <w:r w:rsidRPr="00EB1DFA">
        <w:rPr>
          <w:rFonts w:cs="Arial"/>
          <w:noProof/>
        </w:rPr>
        <w:t>6.</w:t>
      </w:r>
      <w:r>
        <w:rPr>
          <w:rFonts w:cs="Arial"/>
          <w:noProof/>
        </w:rPr>
        <w:t>5</w:t>
      </w:r>
      <w:r w:rsidRPr="00EB1DFA">
        <w:rPr>
          <w:rFonts w:cs="Arial"/>
          <w:noProof/>
        </w:rPr>
        <w:t>.</w:t>
      </w:r>
      <w:r w:rsidRPr="00EB1DFA">
        <w:rPr>
          <w:rFonts w:cs="Arial"/>
          <w:noProof/>
        </w:rPr>
        <w:tab/>
      </w:r>
      <w:r>
        <w:rPr>
          <w:rFonts w:cs="Arial"/>
          <w:noProof/>
        </w:rPr>
        <w:t>Output LCD Checks</w:t>
      </w:r>
      <w:r w:rsidRPr="00EB1DFA">
        <w:rPr>
          <w:rFonts w:cs="Arial"/>
          <w:noProof/>
        </w:rPr>
        <w:tab/>
        <w:t>11</w:t>
      </w:r>
    </w:p>
    <w:p w14:paraId="44D09707" w14:textId="77777777" w:rsidR="00914624" w:rsidRPr="00CC1188" w:rsidRDefault="00914624" w:rsidP="00914624"/>
    <w:p w14:paraId="113ED1B8" w14:textId="77777777" w:rsidR="00914624" w:rsidRPr="00EB1DFA" w:rsidRDefault="00914624" w:rsidP="00914624">
      <w:pPr>
        <w:rPr>
          <w:rFonts w:cs="Arial"/>
        </w:rPr>
      </w:pPr>
      <w:r w:rsidRPr="00EB1DFA">
        <w:rPr>
          <w:rFonts w:cs="Arial"/>
        </w:rPr>
        <w:fldChar w:fldCharType="end"/>
      </w:r>
    </w:p>
    <w:p w14:paraId="32004215" w14:textId="77777777" w:rsidR="00914624" w:rsidRPr="00EB1DFA" w:rsidRDefault="00914624" w:rsidP="00914624">
      <w:pPr>
        <w:rPr>
          <w:rFonts w:cs="Arial"/>
        </w:rPr>
      </w:pPr>
      <w:r w:rsidRPr="00EB1DFA">
        <w:rPr>
          <w:rFonts w:cs="Arial"/>
        </w:rPr>
        <w:t>Figures and Tables</w:t>
      </w:r>
    </w:p>
    <w:p w14:paraId="4EF3E8FC" w14:textId="69B4FC8C" w:rsidR="00914624" w:rsidRPr="00EB1DFA" w:rsidRDefault="00914624" w:rsidP="00914624">
      <w:pPr>
        <w:pStyle w:val="TableofFigures"/>
        <w:tabs>
          <w:tab w:val="right" w:leader="dot" w:pos="10070"/>
        </w:tabs>
        <w:rPr>
          <w:rFonts w:cs="Arial"/>
          <w:noProof/>
        </w:rPr>
      </w:pPr>
      <w:r w:rsidRPr="00EB1DFA">
        <w:rPr>
          <w:rFonts w:cs="Arial"/>
        </w:rPr>
        <w:fldChar w:fldCharType="begin"/>
      </w:r>
      <w:r w:rsidRPr="00EB1DFA">
        <w:rPr>
          <w:rFonts w:cs="Arial"/>
        </w:rPr>
        <w:instrText xml:space="preserve"> TOC \c "Figure" </w:instrText>
      </w:r>
      <w:r w:rsidRPr="00EB1DFA">
        <w:rPr>
          <w:rFonts w:cs="Arial"/>
        </w:rPr>
        <w:fldChar w:fldCharType="separate"/>
      </w:r>
      <w:r w:rsidRPr="00EB1DFA">
        <w:rPr>
          <w:rFonts w:cs="Arial"/>
          <w:noProof/>
        </w:rPr>
        <w:t>Figure 3.1 Sensing Car Design Overview</w:t>
      </w:r>
      <w:r w:rsidRPr="00EB1DFA">
        <w:rPr>
          <w:rFonts w:cs="Arial"/>
          <w:noProof/>
        </w:rPr>
        <w:tab/>
      </w:r>
      <w:r w:rsidRPr="00EB1DFA">
        <w:rPr>
          <w:rFonts w:cs="Arial"/>
          <w:noProof/>
        </w:rPr>
        <w:fldChar w:fldCharType="begin"/>
      </w:r>
      <w:r w:rsidRPr="00EB1DFA">
        <w:rPr>
          <w:rFonts w:cs="Arial"/>
          <w:noProof/>
        </w:rPr>
        <w:instrText xml:space="preserve"> PAGEREF _Toc282375099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7E3DDEB7" w14:textId="22900555" w:rsidR="00914624" w:rsidRPr="00EB1DFA" w:rsidRDefault="00914624" w:rsidP="00914624">
      <w:pPr>
        <w:pStyle w:val="TableofFigures"/>
        <w:tabs>
          <w:tab w:val="right" w:leader="dot" w:pos="10070"/>
        </w:tabs>
        <w:rPr>
          <w:rFonts w:cs="Arial"/>
          <w:noProof/>
        </w:rPr>
      </w:pPr>
      <w:r w:rsidRPr="00EB1DFA">
        <w:rPr>
          <w:rFonts w:cs="Arial"/>
          <w:noProof/>
        </w:rPr>
        <w:t>Figure 3.2 Power System</w:t>
      </w:r>
      <w:r w:rsidRPr="00EB1DFA">
        <w:rPr>
          <w:rFonts w:cs="Arial"/>
          <w:noProof/>
        </w:rPr>
        <w:tab/>
      </w:r>
      <w:r w:rsidRPr="00EB1DFA">
        <w:rPr>
          <w:rFonts w:cs="Arial"/>
          <w:noProof/>
        </w:rPr>
        <w:fldChar w:fldCharType="begin"/>
      </w:r>
      <w:r w:rsidRPr="00EB1DFA">
        <w:rPr>
          <w:rFonts w:cs="Arial"/>
          <w:noProof/>
        </w:rPr>
        <w:instrText xml:space="preserve"> PAGEREF _Toc282375100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26960426" w14:textId="77777777" w:rsidR="00914624" w:rsidRPr="00EB1DFA" w:rsidRDefault="00914624" w:rsidP="00914624">
      <w:pPr>
        <w:pStyle w:val="TableofFigures"/>
        <w:tabs>
          <w:tab w:val="right" w:leader="dot" w:pos="10070"/>
        </w:tabs>
        <w:rPr>
          <w:rFonts w:cs="Arial"/>
          <w:noProof/>
        </w:rPr>
      </w:pPr>
      <w:r w:rsidRPr="00EB1DFA">
        <w:rPr>
          <w:rFonts w:cs="Arial"/>
          <w:noProof/>
        </w:rPr>
        <w:t>Figure 3.3 Control Board</w:t>
      </w:r>
      <w:r w:rsidRPr="00EB1DFA">
        <w:rPr>
          <w:rFonts w:cs="Arial"/>
          <w:noProof/>
        </w:rPr>
        <w:tab/>
        <w:t>4</w:t>
      </w:r>
    </w:p>
    <w:p w14:paraId="6429EE69" w14:textId="6DC27A73" w:rsidR="00914624" w:rsidRPr="00EB1DFA" w:rsidRDefault="00914624" w:rsidP="00914624">
      <w:pPr>
        <w:pStyle w:val="TableofFigures"/>
        <w:tabs>
          <w:tab w:val="right" w:leader="dot" w:pos="10070"/>
        </w:tabs>
        <w:rPr>
          <w:rFonts w:cs="Arial"/>
          <w:noProof/>
        </w:rPr>
      </w:pPr>
      <w:r w:rsidRPr="00EB1DFA">
        <w:rPr>
          <w:rFonts w:cs="Arial"/>
          <w:noProof/>
        </w:rPr>
        <w:t>Figure 3.4 Input Blocks</w:t>
      </w:r>
      <w:r w:rsidRPr="00EB1DFA">
        <w:rPr>
          <w:rFonts w:cs="Arial"/>
          <w:noProof/>
        </w:rPr>
        <w:tab/>
      </w:r>
      <w:r w:rsidRPr="00EB1DFA">
        <w:rPr>
          <w:rFonts w:cs="Arial"/>
          <w:noProof/>
        </w:rPr>
        <w:fldChar w:fldCharType="begin"/>
      </w:r>
      <w:r w:rsidRPr="00EB1DFA">
        <w:rPr>
          <w:rFonts w:cs="Arial"/>
          <w:noProof/>
        </w:rPr>
        <w:instrText xml:space="preserve"> PAGEREF _Toc282375101 \h </w:instrText>
      </w:r>
      <w:r w:rsidRPr="00EB1DFA">
        <w:rPr>
          <w:rFonts w:cs="Arial"/>
          <w:noProof/>
        </w:rPr>
      </w:r>
      <w:r w:rsidRPr="00EB1DFA">
        <w:rPr>
          <w:rFonts w:cs="Arial"/>
          <w:noProof/>
        </w:rPr>
        <w:fldChar w:fldCharType="separate"/>
      </w:r>
      <w:r w:rsidR="00C378F8">
        <w:rPr>
          <w:rFonts w:cs="Arial"/>
          <w:noProof/>
        </w:rPr>
        <w:t>4</w:t>
      </w:r>
      <w:r w:rsidRPr="00EB1DFA">
        <w:rPr>
          <w:rFonts w:cs="Arial"/>
          <w:noProof/>
        </w:rPr>
        <w:fldChar w:fldCharType="end"/>
      </w:r>
      <w:r w:rsidRPr="00EB1DFA">
        <w:rPr>
          <w:rFonts w:cs="Arial"/>
          <w:noProof/>
        </w:rPr>
        <w:tab/>
      </w:r>
    </w:p>
    <w:p w14:paraId="37AC0C5C" w14:textId="37B3FEF4" w:rsidR="00914624" w:rsidRPr="00EB1DFA" w:rsidRDefault="00914624" w:rsidP="00914624">
      <w:pPr>
        <w:pStyle w:val="TableofFigures"/>
        <w:tabs>
          <w:tab w:val="right" w:leader="dot" w:pos="10070"/>
        </w:tabs>
        <w:rPr>
          <w:rFonts w:cs="Arial"/>
          <w:noProof/>
        </w:rPr>
      </w:pPr>
      <w:r w:rsidRPr="00EB1DFA">
        <w:rPr>
          <w:rFonts w:cs="Arial"/>
          <w:noProof/>
        </w:rPr>
        <w:t>Figure 3.5 Movement</w:t>
      </w:r>
      <w:r w:rsidRPr="00EB1DFA">
        <w:rPr>
          <w:rFonts w:cs="Arial"/>
          <w:noProof/>
        </w:rPr>
        <w:tab/>
      </w:r>
      <w:r w:rsidRPr="00EB1DFA">
        <w:rPr>
          <w:rFonts w:cs="Arial"/>
          <w:noProof/>
        </w:rPr>
        <w:fldChar w:fldCharType="begin"/>
      </w:r>
      <w:r w:rsidRPr="00EB1DFA">
        <w:rPr>
          <w:rFonts w:cs="Arial"/>
          <w:noProof/>
        </w:rPr>
        <w:instrText xml:space="preserve"> PAGEREF _Toc282375101 \h </w:instrText>
      </w:r>
      <w:r w:rsidRPr="00EB1DFA">
        <w:rPr>
          <w:rFonts w:cs="Arial"/>
          <w:noProof/>
        </w:rPr>
      </w:r>
      <w:r w:rsidRPr="00EB1DFA">
        <w:rPr>
          <w:rFonts w:cs="Arial"/>
          <w:noProof/>
        </w:rPr>
        <w:fldChar w:fldCharType="separate"/>
      </w:r>
      <w:r w:rsidR="00C378F8">
        <w:rPr>
          <w:rFonts w:cs="Arial"/>
          <w:noProof/>
        </w:rPr>
        <w:t>4</w:t>
      </w:r>
      <w:r w:rsidRPr="00EB1DFA">
        <w:rPr>
          <w:rFonts w:cs="Arial"/>
          <w:noProof/>
        </w:rPr>
        <w:fldChar w:fldCharType="end"/>
      </w:r>
      <w:r w:rsidRPr="00EB1DFA">
        <w:rPr>
          <w:rFonts w:cs="Arial"/>
          <w:noProof/>
        </w:rPr>
        <w:tab/>
      </w:r>
    </w:p>
    <w:p w14:paraId="5E62F392" w14:textId="77777777" w:rsidR="00914624" w:rsidRPr="00EB1DFA" w:rsidRDefault="00914624" w:rsidP="00914624">
      <w:pPr>
        <w:pStyle w:val="TableofFigures"/>
        <w:tabs>
          <w:tab w:val="right" w:leader="dot" w:pos="10070"/>
        </w:tabs>
        <w:rPr>
          <w:rFonts w:cs="Arial"/>
          <w:noProof/>
        </w:rPr>
      </w:pPr>
      <w:r w:rsidRPr="00EB1DFA">
        <w:rPr>
          <w:rFonts w:cs="Arial"/>
          <w:noProof/>
        </w:rPr>
        <w:t>Figure 4.1 Push Buttons and LCD Screen</w:t>
      </w:r>
      <w:r w:rsidRPr="00EB1DFA">
        <w:rPr>
          <w:rFonts w:cs="Arial"/>
          <w:noProof/>
        </w:rPr>
        <w:tab/>
        <w:t>5</w:t>
      </w:r>
    </w:p>
    <w:p w14:paraId="15271331" w14:textId="77777777" w:rsidR="00914624" w:rsidRPr="00EB1DFA" w:rsidRDefault="00914624" w:rsidP="00914624">
      <w:pPr>
        <w:pStyle w:val="TableofFigures"/>
        <w:tabs>
          <w:tab w:val="right" w:leader="dot" w:pos="10070"/>
        </w:tabs>
        <w:rPr>
          <w:rFonts w:cs="Arial"/>
          <w:noProof/>
        </w:rPr>
      </w:pPr>
      <w:r w:rsidRPr="00EB1DFA">
        <w:rPr>
          <w:rFonts w:cs="Arial"/>
          <w:noProof/>
        </w:rPr>
        <w:t>Figure 4.2 LCD Screen and Backlite</w:t>
      </w:r>
      <w:r w:rsidRPr="00EB1DFA">
        <w:rPr>
          <w:rFonts w:cs="Arial"/>
          <w:noProof/>
        </w:rPr>
        <w:tab/>
        <w:t>5</w:t>
      </w:r>
    </w:p>
    <w:p w14:paraId="1717E88A"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4.3 Push Buttons and Reactive LEDs </w:t>
      </w:r>
      <w:r w:rsidRPr="00EB1DFA">
        <w:rPr>
          <w:rFonts w:cs="Arial"/>
          <w:noProof/>
        </w:rPr>
        <w:tab/>
        <w:t>6</w:t>
      </w:r>
    </w:p>
    <w:p w14:paraId="0B40B048" w14:textId="77777777" w:rsidR="00914624" w:rsidRPr="00EB1DFA" w:rsidRDefault="00914624" w:rsidP="00914624">
      <w:pPr>
        <w:pStyle w:val="TableofFigures"/>
        <w:tabs>
          <w:tab w:val="right" w:leader="dot" w:pos="10070"/>
        </w:tabs>
        <w:rPr>
          <w:rFonts w:cs="Arial"/>
          <w:noProof/>
        </w:rPr>
      </w:pPr>
      <w:r w:rsidRPr="00EB1DFA">
        <w:rPr>
          <w:rFonts w:cs="Arial"/>
          <w:noProof/>
        </w:rPr>
        <w:t>Figure 4.4 Buck-Boost Converter Circui</w:t>
      </w:r>
      <w:r w:rsidRPr="00EB1DFA">
        <w:rPr>
          <w:rFonts w:cs="Arial"/>
          <w:noProof/>
        </w:rPr>
        <w:tab/>
        <w:t>7</w:t>
      </w:r>
    </w:p>
    <w:p w14:paraId="4BB76BD5"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4.5 Buck-Boost Converter </w:t>
      </w:r>
      <w:r w:rsidRPr="00EB1DFA">
        <w:rPr>
          <w:rFonts w:cs="Arial"/>
          <w:noProof/>
        </w:rPr>
        <w:tab/>
        <w:t>7</w:t>
      </w:r>
    </w:p>
    <w:p w14:paraId="56B0B4A0" w14:textId="77777777" w:rsidR="00914624" w:rsidRPr="00EB1DFA" w:rsidRDefault="00914624" w:rsidP="00914624">
      <w:pPr>
        <w:pStyle w:val="TableofFigures"/>
        <w:tabs>
          <w:tab w:val="right" w:leader="dot" w:pos="10070"/>
        </w:tabs>
        <w:rPr>
          <w:rFonts w:cs="Arial"/>
          <w:noProof/>
        </w:rPr>
      </w:pPr>
      <w:r w:rsidRPr="00EB1DFA">
        <w:rPr>
          <w:rFonts w:cs="Arial"/>
          <w:noProof/>
        </w:rPr>
        <w:t>Figure 4.6 MSP430 Microcontroller Board</w:t>
      </w:r>
      <w:r w:rsidRPr="00EB1DFA">
        <w:rPr>
          <w:rFonts w:cs="Arial"/>
          <w:noProof/>
        </w:rPr>
        <w:tab/>
        <w:t>8</w:t>
      </w:r>
    </w:p>
    <w:p w14:paraId="540E4DB1"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4.7 MSP430 Microcontroller </w:t>
      </w:r>
      <w:r w:rsidRPr="00EB1DFA">
        <w:rPr>
          <w:rFonts w:cs="Arial"/>
          <w:noProof/>
        </w:rPr>
        <w:tab/>
        <w:t>8</w:t>
      </w:r>
    </w:p>
    <w:p w14:paraId="43C76AE6"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4.8 Microcontroller Pin Configuration </w:t>
      </w:r>
      <w:r w:rsidRPr="00EB1DFA">
        <w:rPr>
          <w:rFonts w:cs="Arial"/>
          <w:noProof/>
        </w:rPr>
        <w:tab/>
        <w:t>9</w:t>
      </w:r>
    </w:p>
    <w:p w14:paraId="545CCD19" w14:textId="77777777" w:rsidR="00914624" w:rsidRPr="00EB1DFA" w:rsidRDefault="00914624" w:rsidP="00914624">
      <w:pPr>
        <w:pStyle w:val="TableofFigures"/>
        <w:tabs>
          <w:tab w:val="right" w:leader="dot" w:pos="10070"/>
        </w:tabs>
        <w:rPr>
          <w:rFonts w:cs="Arial"/>
        </w:rPr>
      </w:pPr>
      <w:r w:rsidRPr="00EB1DFA">
        <w:rPr>
          <w:rFonts w:cs="Arial"/>
          <w:noProof/>
        </w:rPr>
        <w:t>Figure 4.9 Motor Control PCB …</w:t>
      </w:r>
      <w:r w:rsidRPr="00EB1DFA">
        <w:rPr>
          <w:rFonts w:cs="Arial"/>
          <w:noProof/>
        </w:rPr>
        <w:tab/>
        <w:t>10</w:t>
      </w:r>
    </w:p>
    <w:p w14:paraId="0735263B" w14:textId="77777777" w:rsidR="00914624" w:rsidRPr="00EB1DFA" w:rsidRDefault="00914624" w:rsidP="00914624">
      <w:pPr>
        <w:pStyle w:val="TableofFigures"/>
        <w:tabs>
          <w:tab w:val="right" w:leader="dot" w:pos="10070"/>
        </w:tabs>
        <w:rPr>
          <w:rFonts w:cs="Arial"/>
        </w:rPr>
      </w:pPr>
      <w:r w:rsidRPr="00EB1DFA">
        <w:rPr>
          <w:rFonts w:cs="Arial"/>
          <w:noProof/>
        </w:rPr>
        <w:t>Figure 4.10 H-Bridge for Right Motor …</w:t>
      </w:r>
      <w:r w:rsidRPr="00EB1DFA">
        <w:rPr>
          <w:rFonts w:cs="Arial"/>
          <w:noProof/>
        </w:rPr>
        <w:tab/>
        <w:t>10</w:t>
      </w:r>
    </w:p>
    <w:p w14:paraId="1D08595D" w14:textId="77777777" w:rsidR="00914624" w:rsidRPr="00EB1DFA" w:rsidRDefault="00914624" w:rsidP="00914624">
      <w:pPr>
        <w:rPr>
          <w:rFonts w:cs="Arial"/>
        </w:rPr>
      </w:pPr>
    </w:p>
    <w:p w14:paraId="6458F38A" w14:textId="60AC6FE8" w:rsidR="00914624" w:rsidRDefault="00914624" w:rsidP="00914624">
      <w:pPr>
        <w:pStyle w:val="Body"/>
      </w:pPr>
      <w:r w:rsidRPr="00EB1DFA">
        <w:rPr>
          <w:rFonts w:cs="Arial"/>
        </w:rPr>
        <w:fldChar w:fldCharType="end"/>
      </w:r>
      <w:bookmarkStart w:id="1" w:name="_Ref477752466"/>
      <w:bookmarkStart w:id="2" w:name="_Toc440958680"/>
    </w:p>
    <w:p w14:paraId="4383DC29" w14:textId="65AB8741" w:rsidR="00914624" w:rsidRDefault="00914624" w:rsidP="00914624">
      <w:pPr>
        <w:pStyle w:val="Heading1"/>
      </w:pPr>
      <w:bookmarkStart w:id="3" w:name="_GoBack"/>
      <w:bookmarkEnd w:id="3"/>
      <w:r>
        <w:br w:type="page"/>
      </w:r>
      <w:r>
        <w:lastRenderedPageBreak/>
        <w:t xml:space="preserve">Scope </w:t>
      </w:r>
      <w:bookmarkStart w:id="4" w:name="_Toc282375073"/>
      <w:bookmarkEnd w:id="1"/>
      <w:bookmarkEnd w:id="2"/>
      <w:bookmarkEnd w:id="4"/>
    </w:p>
    <w:p w14:paraId="34A1E15E" w14:textId="77777777" w:rsidR="00914624" w:rsidRDefault="00914624" w:rsidP="00914624">
      <w:pPr>
        <w:pStyle w:val="Body"/>
      </w:pPr>
      <w:r>
        <w:t xml:space="preserve">This document describes the electronics of the Educational Sensing Car. The car will help kids learn their shapes, as well as interact with roads that they draw or create. Also, children can learn from the shapes that they create, making it an educational tool in many environments. This document covers the general process of developing the system created, as well as the methodology of the design. A basic overview of the design, in addition to implementations of the hardware and software, are described as well. </w:t>
      </w:r>
    </w:p>
    <w:p w14:paraId="414FB022" w14:textId="77777777" w:rsidR="00914624" w:rsidRDefault="00914624" w:rsidP="00914624">
      <w:pPr>
        <w:pStyle w:val="Heading1"/>
      </w:pPr>
      <w:bookmarkStart w:id="5" w:name="_Toc440958681"/>
      <w:bookmarkStart w:id="6" w:name="_Toc498243541"/>
      <w:bookmarkStart w:id="7" w:name="_Toc282375074"/>
      <w:r>
        <w:t xml:space="preserve">Abbreviations </w:t>
      </w:r>
      <w:bookmarkEnd w:id="5"/>
      <w:bookmarkEnd w:id="6"/>
      <w:bookmarkEnd w:id="7"/>
    </w:p>
    <w:tbl>
      <w:tblPr>
        <w:tblW w:w="0" w:type="auto"/>
        <w:tblLook w:val="04A0" w:firstRow="1" w:lastRow="0" w:firstColumn="1" w:lastColumn="0" w:noHBand="0" w:noVBand="1"/>
      </w:tblPr>
      <w:tblGrid>
        <w:gridCol w:w="2233"/>
        <w:gridCol w:w="7847"/>
      </w:tblGrid>
      <w:tr w:rsidR="00914624" w14:paraId="56ED6D0F" w14:textId="77777777" w:rsidTr="00C378F8">
        <w:trPr>
          <w:trHeight w:val="360"/>
        </w:trPr>
        <w:tc>
          <w:tcPr>
            <w:tcW w:w="2233" w:type="dxa"/>
          </w:tcPr>
          <w:p w14:paraId="2924F227" w14:textId="77777777" w:rsidR="00914624" w:rsidRDefault="00914624" w:rsidP="00C378F8">
            <w:pPr>
              <w:pStyle w:val="Body"/>
            </w:pPr>
            <w:r>
              <w:t>AA</w:t>
            </w:r>
          </w:p>
        </w:tc>
        <w:tc>
          <w:tcPr>
            <w:tcW w:w="7847" w:type="dxa"/>
          </w:tcPr>
          <w:p w14:paraId="096A87EE" w14:textId="77777777" w:rsidR="00914624" w:rsidRDefault="00914624" w:rsidP="00C378F8">
            <w:pPr>
              <w:pStyle w:val="Body"/>
            </w:pPr>
            <w:r>
              <w:t>Predefined measurement of specific battery type – “50.5mm x 14.5mm”</w:t>
            </w:r>
          </w:p>
        </w:tc>
      </w:tr>
      <w:tr w:rsidR="00914624" w14:paraId="76010370" w14:textId="77777777" w:rsidTr="00C378F8">
        <w:trPr>
          <w:trHeight w:val="360"/>
        </w:trPr>
        <w:tc>
          <w:tcPr>
            <w:tcW w:w="2233" w:type="dxa"/>
          </w:tcPr>
          <w:p w14:paraId="6D7DA9BE" w14:textId="77777777" w:rsidR="00914624" w:rsidRDefault="00914624" w:rsidP="00C378F8">
            <w:pPr>
              <w:pStyle w:val="Body"/>
            </w:pPr>
            <w:r>
              <w:t>ADC</w:t>
            </w:r>
          </w:p>
        </w:tc>
        <w:tc>
          <w:tcPr>
            <w:tcW w:w="7847" w:type="dxa"/>
          </w:tcPr>
          <w:p w14:paraId="08E5E14D" w14:textId="77777777" w:rsidR="00914624" w:rsidRDefault="00914624" w:rsidP="00C378F8">
            <w:pPr>
              <w:pStyle w:val="Body"/>
            </w:pPr>
            <w:r>
              <w:t>Analog-to-Digital Converter</w:t>
            </w:r>
          </w:p>
        </w:tc>
      </w:tr>
      <w:tr w:rsidR="00914624" w14:paraId="44704FEB" w14:textId="77777777" w:rsidTr="00C378F8">
        <w:trPr>
          <w:trHeight w:val="360"/>
        </w:trPr>
        <w:tc>
          <w:tcPr>
            <w:tcW w:w="2233" w:type="dxa"/>
          </w:tcPr>
          <w:p w14:paraId="1FEDCFEF" w14:textId="77777777" w:rsidR="00914624" w:rsidRDefault="00914624" w:rsidP="00C378F8">
            <w:pPr>
              <w:pStyle w:val="Body"/>
            </w:pPr>
            <w:r>
              <w:t>DC</w:t>
            </w:r>
          </w:p>
        </w:tc>
        <w:tc>
          <w:tcPr>
            <w:tcW w:w="7847" w:type="dxa"/>
          </w:tcPr>
          <w:p w14:paraId="014EBB33" w14:textId="77777777" w:rsidR="00914624" w:rsidRDefault="00914624" w:rsidP="00C378F8">
            <w:pPr>
              <w:pStyle w:val="Body"/>
            </w:pPr>
            <w:r>
              <w:t>Direct Current</w:t>
            </w:r>
          </w:p>
        </w:tc>
      </w:tr>
      <w:tr w:rsidR="00914624" w14:paraId="7FDB7AF5" w14:textId="77777777" w:rsidTr="00C378F8">
        <w:trPr>
          <w:trHeight w:val="360"/>
        </w:trPr>
        <w:tc>
          <w:tcPr>
            <w:tcW w:w="2233" w:type="dxa"/>
          </w:tcPr>
          <w:p w14:paraId="23B6D3A6" w14:textId="77777777" w:rsidR="00914624" w:rsidRDefault="00914624" w:rsidP="00C378F8">
            <w:pPr>
              <w:pStyle w:val="Body"/>
            </w:pPr>
            <w:r>
              <w:t>FRAM</w:t>
            </w:r>
          </w:p>
        </w:tc>
        <w:tc>
          <w:tcPr>
            <w:tcW w:w="7847" w:type="dxa"/>
          </w:tcPr>
          <w:p w14:paraId="37E24E1D" w14:textId="77777777" w:rsidR="00914624" w:rsidRDefault="00914624" w:rsidP="00C378F8">
            <w:pPr>
              <w:pStyle w:val="Body"/>
            </w:pPr>
            <w:r>
              <w:t>Ferroelectric Random Access Memory</w:t>
            </w:r>
          </w:p>
        </w:tc>
      </w:tr>
      <w:tr w:rsidR="00914624" w14:paraId="70C8B10C" w14:textId="77777777" w:rsidTr="00C378F8">
        <w:trPr>
          <w:trHeight w:val="360"/>
        </w:trPr>
        <w:tc>
          <w:tcPr>
            <w:tcW w:w="2233" w:type="dxa"/>
          </w:tcPr>
          <w:p w14:paraId="220913B3" w14:textId="77777777" w:rsidR="00914624" w:rsidRDefault="00914624" w:rsidP="00C378F8">
            <w:pPr>
              <w:pStyle w:val="Body"/>
            </w:pPr>
            <w:r>
              <w:t>J10</w:t>
            </w:r>
          </w:p>
        </w:tc>
        <w:tc>
          <w:tcPr>
            <w:tcW w:w="7847" w:type="dxa"/>
          </w:tcPr>
          <w:p w14:paraId="514575E5" w14:textId="77777777" w:rsidR="00914624" w:rsidRDefault="00914624" w:rsidP="00C378F8">
            <w:pPr>
              <w:pStyle w:val="Body"/>
            </w:pPr>
            <w:r>
              <w:t>Connection to the anode and cathode of the battery pack</w:t>
            </w:r>
          </w:p>
        </w:tc>
      </w:tr>
      <w:tr w:rsidR="00914624" w14:paraId="5812B536" w14:textId="77777777" w:rsidTr="00C378F8">
        <w:tc>
          <w:tcPr>
            <w:tcW w:w="2233" w:type="dxa"/>
          </w:tcPr>
          <w:p w14:paraId="5E3D17E9" w14:textId="77777777" w:rsidR="00914624" w:rsidRDefault="00914624" w:rsidP="00C378F8">
            <w:pPr>
              <w:pStyle w:val="Body"/>
            </w:pPr>
            <w:r>
              <w:t>LCD</w:t>
            </w:r>
          </w:p>
        </w:tc>
        <w:tc>
          <w:tcPr>
            <w:tcW w:w="7847" w:type="dxa"/>
          </w:tcPr>
          <w:p w14:paraId="68CB3DE7" w14:textId="77777777" w:rsidR="00914624" w:rsidRDefault="00914624" w:rsidP="00C378F8">
            <w:pPr>
              <w:pStyle w:val="Body"/>
            </w:pPr>
            <w:r>
              <w:t>Liquid Crystal Display</w:t>
            </w:r>
          </w:p>
        </w:tc>
      </w:tr>
      <w:tr w:rsidR="00914624" w14:paraId="386976BF" w14:textId="77777777" w:rsidTr="00C378F8">
        <w:tc>
          <w:tcPr>
            <w:tcW w:w="2233" w:type="dxa"/>
          </w:tcPr>
          <w:p w14:paraId="60BEC0D7" w14:textId="77777777" w:rsidR="00914624" w:rsidRDefault="00914624" w:rsidP="00C378F8">
            <w:pPr>
              <w:pStyle w:val="Body"/>
            </w:pPr>
            <w:r>
              <w:t>LED</w:t>
            </w:r>
          </w:p>
        </w:tc>
        <w:tc>
          <w:tcPr>
            <w:tcW w:w="7847" w:type="dxa"/>
          </w:tcPr>
          <w:p w14:paraId="10F8EB59" w14:textId="77777777" w:rsidR="00914624" w:rsidRDefault="00914624" w:rsidP="00C378F8">
            <w:pPr>
              <w:pStyle w:val="Body"/>
            </w:pPr>
            <w:r>
              <w:t>Light Emitting Diode</w:t>
            </w:r>
          </w:p>
        </w:tc>
      </w:tr>
      <w:tr w:rsidR="00914624" w14:paraId="462D455C" w14:textId="77777777" w:rsidTr="00C378F8">
        <w:tc>
          <w:tcPr>
            <w:tcW w:w="2233" w:type="dxa"/>
          </w:tcPr>
          <w:p w14:paraId="40FD46D1" w14:textId="77777777" w:rsidR="00914624" w:rsidRDefault="00914624" w:rsidP="00C378F8">
            <w:pPr>
              <w:pStyle w:val="Body"/>
            </w:pPr>
            <w:r>
              <w:t>MSP</w:t>
            </w:r>
          </w:p>
        </w:tc>
        <w:tc>
          <w:tcPr>
            <w:tcW w:w="7847" w:type="dxa"/>
          </w:tcPr>
          <w:p w14:paraId="4F929A10" w14:textId="77777777" w:rsidR="00914624" w:rsidRDefault="00914624" w:rsidP="00C378F8">
            <w:pPr>
              <w:pStyle w:val="Body"/>
            </w:pPr>
            <w:r>
              <w:t>Mixed Signal Processing</w:t>
            </w:r>
          </w:p>
        </w:tc>
      </w:tr>
      <w:tr w:rsidR="00914624" w14:paraId="27E51131" w14:textId="77777777" w:rsidTr="00C378F8">
        <w:tc>
          <w:tcPr>
            <w:tcW w:w="2233" w:type="dxa"/>
          </w:tcPr>
          <w:p w14:paraId="51CAA354" w14:textId="77777777" w:rsidR="00914624" w:rsidRDefault="00914624" w:rsidP="00C378F8">
            <w:pPr>
              <w:pStyle w:val="Body"/>
            </w:pPr>
            <w:r>
              <w:t>MSP430</w:t>
            </w:r>
          </w:p>
        </w:tc>
        <w:tc>
          <w:tcPr>
            <w:tcW w:w="7847" w:type="dxa"/>
          </w:tcPr>
          <w:p w14:paraId="65E89D3D" w14:textId="77777777" w:rsidR="00914624" w:rsidRDefault="00914624" w:rsidP="00C378F8">
            <w:pPr>
              <w:pStyle w:val="Body"/>
            </w:pPr>
            <w:r>
              <w:t>Model of specific Mixed Signal Processing board by Texas Instruments.</w:t>
            </w:r>
          </w:p>
        </w:tc>
      </w:tr>
      <w:tr w:rsidR="00914624" w14:paraId="10A8FA2E" w14:textId="77777777" w:rsidTr="00C378F8">
        <w:tc>
          <w:tcPr>
            <w:tcW w:w="2233" w:type="dxa"/>
          </w:tcPr>
          <w:p w14:paraId="19D14B16" w14:textId="77777777" w:rsidR="00914624" w:rsidRDefault="00914624" w:rsidP="00C378F8">
            <w:pPr>
              <w:pStyle w:val="Body"/>
            </w:pPr>
            <w:r>
              <w:t>N-FET Q21</w:t>
            </w:r>
          </w:p>
        </w:tc>
        <w:tc>
          <w:tcPr>
            <w:tcW w:w="7847" w:type="dxa"/>
          </w:tcPr>
          <w:p w14:paraId="0D3A4D02" w14:textId="77777777" w:rsidR="00914624" w:rsidRDefault="00914624" w:rsidP="00C378F8">
            <w:pPr>
              <w:pStyle w:val="Body"/>
            </w:pPr>
            <w:r>
              <w:t>A n-type field emitting transistor that drives the car’s motors forward</w:t>
            </w:r>
          </w:p>
        </w:tc>
      </w:tr>
      <w:tr w:rsidR="00914624" w14:paraId="2CE6CC41" w14:textId="77777777" w:rsidTr="00C378F8">
        <w:tc>
          <w:tcPr>
            <w:tcW w:w="2233" w:type="dxa"/>
          </w:tcPr>
          <w:p w14:paraId="3D926FE2" w14:textId="77777777" w:rsidR="00914624" w:rsidRDefault="00914624" w:rsidP="00C378F8">
            <w:pPr>
              <w:pStyle w:val="Body"/>
            </w:pPr>
            <w:r>
              <w:t>PCB</w:t>
            </w:r>
          </w:p>
        </w:tc>
        <w:tc>
          <w:tcPr>
            <w:tcW w:w="7847" w:type="dxa"/>
          </w:tcPr>
          <w:p w14:paraId="35DAFB48" w14:textId="77777777" w:rsidR="00914624" w:rsidRDefault="00914624" w:rsidP="00C378F8">
            <w:pPr>
              <w:pStyle w:val="Body"/>
            </w:pPr>
            <w:r>
              <w:t>Printed Circuit Board</w:t>
            </w:r>
          </w:p>
        </w:tc>
      </w:tr>
      <w:tr w:rsidR="00914624" w14:paraId="3EDF6055" w14:textId="77777777" w:rsidTr="00C378F8">
        <w:tc>
          <w:tcPr>
            <w:tcW w:w="2233" w:type="dxa"/>
          </w:tcPr>
          <w:p w14:paraId="2D369DF3" w14:textId="77777777" w:rsidR="00914624" w:rsidRDefault="00914624" w:rsidP="00C378F8">
            <w:pPr>
              <w:pStyle w:val="Body"/>
            </w:pPr>
            <w:r>
              <w:t>RAM</w:t>
            </w:r>
          </w:p>
        </w:tc>
        <w:tc>
          <w:tcPr>
            <w:tcW w:w="7847" w:type="dxa"/>
          </w:tcPr>
          <w:p w14:paraId="23563FEE" w14:textId="77777777" w:rsidR="00914624" w:rsidRDefault="00914624" w:rsidP="00C378F8">
            <w:pPr>
              <w:pStyle w:val="Body"/>
            </w:pPr>
            <w:r>
              <w:t>Random Access Memory</w:t>
            </w:r>
          </w:p>
        </w:tc>
      </w:tr>
      <w:tr w:rsidR="00914624" w14:paraId="26FC4540" w14:textId="77777777" w:rsidTr="00C378F8">
        <w:tc>
          <w:tcPr>
            <w:tcW w:w="2233" w:type="dxa"/>
          </w:tcPr>
          <w:p w14:paraId="1A7F72AD" w14:textId="77777777" w:rsidR="00914624" w:rsidRDefault="00914624" w:rsidP="00C378F8">
            <w:pPr>
              <w:pStyle w:val="Body"/>
            </w:pPr>
            <w:r>
              <w:t>R/L_FORWARD</w:t>
            </w:r>
          </w:p>
        </w:tc>
        <w:tc>
          <w:tcPr>
            <w:tcW w:w="7847" w:type="dxa"/>
          </w:tcPr>
          <w:p w14:paraId="265F0980" w14:textId="77777777" w:rsidR="00914624" w:rsidRDefault="00914624" w:rsidP="00C378F8">
            <w:pPr>
              <w:pStyle w:val="Body"/>
            </w:pPr>
            <w:r>
              <w:t>A digital input/output pin on the MSP430 powering the motors’ forward drive</w:t>
            </w:r>
          </w:p>
        </w:tc>
      </w:tr>
      <w:tr w:rsidR="00914624" w14:paraId="2409E067" w14:textId="77777777" w:rsidTr="00C378F8">
        <w:tc>
          <w:tcPr>
            <w:tcW w:w="2233" w:type="dxa"/>
          </w:tcPr>
          <w:p w14:paraId="36F9623F" w14:textId="77777777" w:rsidR="00914624" w:rsidRDefault="00914624" w:rsidP="00C378F8">
            <w:pPr>
              <w:pStyle w:val="Body"/>
            </w:pPr>
            <w:r>
              <w:t>SEPIC</w:t>
            </w:r>
          </w:p>
        </w:tc>
        <w:tc>
          <w:tcPr>
            <w:tcW w:w="7847" w:type="dxa"/>
          </w:tcPr>
          <w:p w14:paraId="183AD4FE" w14:textId="77777777" w:rsidR="00914624" w:rsidRDefault="00914624" w:rsidP="00C378F8">
            <w:pPr>
              <w:pStyle w:val="Body"/>
            </w:pPr>
            <w:r>
              <w:t>Single-Ended Primary-Inductor Converter</w:t>
            </w:r>
          </w:p>
        </w:tc>
      </w:tr>
      <w:tr w:rsidR="00914624" w14:paraId="0EBF3510" w14:textId="77777777" w:rsidTr="00C378F8">
        <w:tc>
          <w:tcPr>
            <w:tcW w:w="2233" w:type="dxa"/>
          </w:tcPr>
          <w:p w14:paraId="29F297E0" w14:textId="77777777" w:rsidR="00914624" w:rsidRDefault="00914624" w:rsidP="00C378F8">
            <w:pPr>
              <w:pStyle w:val="Body"/>
            </w:pPr>
            <w:r>
              <w:t>Wi-Fi</w:t>
            </w:r>
          </w:p>
        </w:tc>
        <w:tc>
          <w:tcPr>
            <w:tcW w:w="7847" w:type="dxa"/>
          </w:tcPr>
          <w:p w14:paraId="5AB938A7" w14:textId="77777777" w:rsidR="00914624" w:rsidRDefault="00914624" w:rsidP="00C378F8">
            <w:pPr>
              <w:pStyle w:val="Body"/>
            </w:pPr>
            <w:r>
              <w:t>Trademarked term referring to a specific type of network connection</w:t>
            </w:r>
          </w:p>
        </w:tc>
      </w:tr>
    </w:tbl>
    <w:p w14:paraId="58636AD9" w14:textId="77777777" w:rsidR="00914624" w:rsidRPr="0050497D" w:rsidRDefault="00914624" w:rsidP="00914624">
      <w:pPr>
        <w:pStyle w:val="Body"/>
      </w:pPr>
    </w:p>
    <w:p w14:paraId="7906DDF8" w14:textId="77777777" w:rsidR="00914624" w:rsidRDefault="00914624" w:rsidP="00914624">
      <w:pPr>
        <w:pStyle w:val="Heading1"/>
      </w:pPr>
      <w:bookmarkStart w:id="8" w:name="_Toc282375075"/>
      <w:r>
        <w:t xml:space="preserve">Overview </w:t>
      </w:r>
      <w:bookmarkEnd w:id="8"/>
    </w:p>
    <w:p w14:paraId="177E7CD1" w14:textId="77777777" w:rsidR="00914624" w:rsidRDefault="00914624" w:rsidP="00914624">
      <w:pPr>
        <w:pStyle w:val="Body"/>
      </w:pPr>
      <w:bookmarkStart w:id="9" w:name="_Hlk507405633"/>
      <w:r>
        <w:t xml:space="preserve">The major components of the car are shown below. These components allow the car to function efficiently and effectively. They are:  </w:t>
      </w:r>
    </w:p>
    <w:bookmarkEnd w:id="9"/>
    <w:p w14:paraId="6A870C01" w14:textId="77777777" w:rsidR="00914624" w:rsidRDefault="00914624" w:rsidP="00914624">
      <w:pPr>
        <w:pStyle w:val="Body"/>
        <w:jc w:val="center"/>
      </w:pPr>
      <w:r>
        <w:rPr>
          <w:noProof/>
        </w:rPr>
        <mc:AlternateContent>
          <mc:Choice Requires="wpc">
            <w:drawing>
              <wp:inline distT="0" distB="0" distL="0" distR="0" wp14:anchorId="056B74BC" wp14:editId="066A135D">
                <wp:extent cx="5772150" cy="488241"/>
                <wp:effectExtent l="0" t="0" r="0" b="7620"/>
                <wp:docPr id="141"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3" name="Text Box 142"/>
                        <wps:cNvSpPr txBox="1">
                          <a:spLocks noChangeArrowheads="1"/>
                        </wps:cNvSpPr>
                        <wps:spPr bwMode="auto">
                          <a:xfrm>
                            <a:off x="8626" y="30235"/>
                            <a:ext cx="1178193"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06302" w14:textId="77777777" w:rsidR="00C378F8" w:rsidRDefault="00C378F8" w:rsidP="00914624">
                              <w:pPr>
                                <w:spacing w:before="120"/>
                                <w:jc w:val="center"/>
                              </w:pPr>
                              <w:r>
                                <w:t>Power System</w:t>
                              </w:r>
                            </w:p>
                            <w:p w14:paraId="214306A4" w14:textId="77777777" w:rsidR="00C378F8" w:rsidRDefault="00C378F8" w:rsidP="00914624">
                              <w:pPr>
                                <w:jc w:val="center"/>
                              </w:pPr>
                            </w:p>
                          </w:txbxContent>
                        </wps:txbx>
                        <wps:bodyPr rot="0" vert="horz" wrap="square" lIns="91440" tIns="45720" rIns="91440" bIns="45720" anchor="t" anchorCtr="0" upright="1">
                          <a:noAutofit/>
                        </wps:bodyPr>
                      </wps:wsp>
                      <wps:wsp>
                        <wps:cNvPr id="54" name="Text Box 143"/>
                        <wps:cNvSpPr txBox="1">
                          <a:spLocks noChangeArrowheads="1"/>
                        </wps:cNvSpPr>
                        <wps:spPr bwMode="auto">
                          <a:xfrm>
                            <a:off x="4650434" y="48669"/>
                            <a:ext cx="864541"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627CEC" w14:textId="77777777" w:rsidR="00C378F8" w:rsidRDefault="00C378F8" w:rsidP="00914624">
                              <w:pPr>
                                <w:spacing w:before="120"/>
                                <w:jc w:val="center"/>
                              </w:pPr>
                              <w:r>
                                <w:t>Software</w:t>
                              </w:r>
                            </w:p>
                            <w:p w14:paraId="145F3E2E" w14:textId="77777777" w:rsidR="00C378F8" w:rsidRDefault="00C378F8" w:rsidP="00914624">
                              <w:pPr>
                                <w:jc w:val="center"/>
                              </w:pPr>
                            </w:p>
                            <w:p w14:paraId="24E13963" w14:textId="77777777" w:rsidR="00C378F8" w:rsidRDefault="00C378F8" w:rsidP="00914624">
                              <w:pPr>
                                <w:jc w:val="center"/>
                              </w:pPr>
                            </w:p>
                            <w:p w14:paraId="6F635A29" w14:textId="77777777" w:rsidR="00C378F8" w:rsidRDefault="00C378F8" w:rsidP="00914624">
                              <w:pPr>
                                <w:jc w:val="center"/>
                              </w:pPr>
                            </w:p>
                            <w:p w14:paraId="5186D6DF" w14:textId="77777777" w:rsidR="00C378F8" w:rsidRDefault="00C378F8" w:rsidP="00914624">
                              <w:pPr>
                                <w:jc w:val="center"/>
                              </w:pPr>
                            </w:p>
                          </w:txbxContent>
                        </wps:txbx>
                        <wps:bodyPr rot="0" vert="horz" wrap="square" lIns="91440" tIns="45720" rIns="91440" bIns="45720" anchor="ctr" anchorCtr="0" upright="1">
                          <a:noAutofit/>
                        </wps:bodyPr>
                      </wps:wsp>
                      <wps:wsp>
                        <wps:cNvPr id="55" name="Text Box 144"/>
                        <wps:cNvSpPr txBox="1">
                          <a:spLocks noChangeArrowheads="1"/>
                        </wps:cNvSpPr>
                        <wps:spPr bwMode="auto">
                          <a:xfrm>
                            <a:off x="1418707" y="1044"/>
                            <a:ext cx="866318"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EE0C24" w14:textId="77777777" w:rsidR="00C378F8" w:rsidRDefault="00C378F8" w:rsidP="00914624">
                              <w:pPr>
                                <w:jc w:val="center"/>
                              </w:pPr>
                              <w:r>
                                <w:t>Control Board</w:t>
                              </w:r>
                            </w:p>
                            <w:p w14:paraId="1354A6D5" w14:textId="77777777" w:rsidR="00C378F8" w:rsidRDefault="00C378F8" w:rsidP="00914624"/>
                          </w:txbxContent>
                        </wps:txbx>
                        <wps:bodyPr rot="0" vert="horz" wrap="square" lIns="91440" tIns="45720" rIns="91440" bIns="45720" anchor="ctr" anchorCtr="0" upright="1">
                          <a:noAutofit/>
                        </wps:bodyPr>
                      </wps:wsp>
                      <wps:wsp>
                        <wps:cNvPr id="70" name="Text Box 144"/>
                        <wps:cNvSpPr txBox="1">
                          <a:spLocks noChangeArrowheads="1"/>
                        </wps:cNvSpPr>
                        <wps:spPr bwMode="auto">
                          <a:xfrm>
                            <a:off x="2494575" y="18760"/>
                            <a:ext cx="866140" cy="40449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91067B" w14:textId="77777777" w:rsidR="00C378F8" w:rsidRPr="006D1562" w:rsidRDefault="00C378F8" w:rsidP="00914624">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User Interface</w:t>
                              </w:r>
                            </w:p>
                          </w:txbxContent>
                        </wps:txbx>
                        <wps:bodyPr rot="0" vert="horz" wrap="square" lIns="91440" tIns="45720" rIns="91440" bIns="45720" anchor="ctr" anchorCtr="0" upright="1">
                          <a:noAutofit/>
                        </wps:bodyPr>
                      </wps:wsp>
                      <wps:wsp>
                        <wps:cNvPr id="80" name="Text Box 144"/>
                        <wps:cNvSpPr txBox="1">
                          <a:spLocks noChangeArrowheads="1"/>
                        </wps:cNvSpPr>
                        <wps:spPr bwMode="auto">
                          <a:xfrm>
                            <a:off x="3628050" y="48669"/>
                            <a:ext cx="866140" cy="40449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B27301" w14:textId="77777777" w:rsidR="00C378F8" w:rsidRDefault="00C378F8" w:rsidP="00914624">
                              <w:pPr>
                                <w:pStyle w:val="NormalWeb"/>
                                <w:spacing w:before="0" w:beforeAutospacing="0" w:after="0" w:afterAutospacing="0"/>
                                <w:jc w:val="center"/>
                              </w:pPr>
                              <w:r>
                                <w:rPr>
                                  <w:rFonts w:ascii="Arial" w:eastAsia="Times New Roman" w:hAnsi="Arial"/>
                                  <w:sz w:val="20"/>
                                  <w:szCs w:val="20"/>
                                </w:rPr>
                                <w:t>Movement</w:t>
                              </w:r>
                            </w:p>
                          </w:txbxContent>
                        </wps:txbx>
                        <wps:bodyPr rot="0" vert="horz" wrap="square" lIns="91440" tIns="45720" rIns="91440" bIns="45720" anchor="ctr" anchorCtr="0" upright="1">
                          <a:noAutofit/>
                        </wps:bodyPr>
                      </wps:wsp>
                    </wpc:wpc>
                  </a:graphicData>
                </a:graphic>
              </wp:inline>
            </w:drawing>
          </mc:Choice>
          <mc:Fallback>
            <w:pict>
              <v:group w14:anchorId="056B74BC" id="Canvas 141" o:spid="_x0000_s1026" editas="canvas" style="width:454.5pt;height:38.45pt;mso-position-horizontal-relative:char;mso-position-vertical-relative:line" coordsize="57721,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21;height:4876;visibility:visible;mso-wrap-style:square">
                  <v:fill o:detectmouseclick="t"/>
                  <v:path o:connecttype="none"/>
                </v:shape>
                <v:shapetype id="_x0000_t202" coordsize="21600,21600" o:spt="202" path="m,l,21600r21600,l21600,xe">
                  <v:stroke joinstyle="miter"/>
                  <v:path gradientshapeok="t" o:connecttype="rect"/>
                </v:shapetype>
                <v:shape id="Text Box 142" o:spid="_x0000_s1028" type="#_x0000_t202" style="position:absolute;left:86;top:302;width:11782;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" strokeweight=".5pt">
                  <v:stroke startarrowwidth="narrow" startarrowlength="short" endarrowwidth="narrow" endarrowlength="short"/>
                  <v:textbox>
                    <w:txbxContent>
                      <w:p w14:paraId="1EE06302" w14:textId="77777777" w:rsidR="00C378F8" w:rsidRDefault="00C378F8" w:rsidP="00914624">
                        <w:pPr>
                          <w:spacing w:before="120"/>
                          <w:jc w:val="center"/>
                        </w:pPr>
                        <w:r>
                          <w:t>Power System</w:t>
                        </w:r>
                      </w:p>
                      <w:p w14:paraId="214306A4" w14:textId="77777777" w:rsidR="00C378F8" w:rsidRDefault="00C378F8" w:rsidP="00914624">
                        <w:pPr>
                          <w:jc w:val="center"/>
                        </w:pPr>
                      </w:p>
                    </w:txbxContent>
                  </v:textbox>
                </v:shape>
                <v:shape id="Text Box 143" o:spid="_x0000_s1029" type="#_x0000_t202" style="position:absolute;left:46504;top:486;width:8645;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" strokeweight=".5pt">
                  <v:stroke startarrowwidth="narrow" startarrowlength="short" endarrowwidth="narrow" endarrowlength="short"/>
                  <v:textbox>
                    <w:txbxContent>
                      <w:p w14:paraId="23627CEC" w14:textId="77777777" w:rsidR="00C378F8" w:rsidRDefault="00C378F8" w:rsidP="00914624">
                        <w:pPr>
                          <w:spacing w:before="120"/>
                          <w:jc w:val="center"/>
                        </w:pPr>
                        <w:r>
                          <w:t>Software</w:t>
                        </w:r>
                      </w:p>
                      <w:p w14:paraId="145F3E2E" w14:textId="77777777" w:rsidR="00C378F8" w:rsidRDefault="00C378F8" w:rsidP="00914624">
                        <w:pPr>
                          <w:jc w:val="center"/>
                        </w:pPr>
                      </w:p>
                      <w:p w14:paraId="24E13963" w14:textId="77777777" w:rsidR="00C378F8" w:rsidRDefault="00C378F8" w:rsidP="00914624">
                        <w:pPr>
                          <w:jc w:val="center"/>
                        </w:pPr>
                      </w:p>
                      <w:p w14:paraId="6F635A29" w14:textId="77777777" w:rsidR="00C378F8" w:rsidRDefault="00C378F8" w:rsidP="00914624">
                        <w:pPr>
                          <w:jc w:val="center"/>
                        </w:pPr>
                      </w:p>
                      <w:p w14:paraId="5186D6DF" w14:textId="77777777" w:rsidR="00C378F8" w:rsidRDefault="00C378F8" w:rsidP="00914624">
                        <w:pPr>
                          <w:jc w:val="center"/>
                        </w:pPr>
                      </w:p>
                    </w:txbxContent>
                  </v:textbox>
                </v:shape>
                <v:shape id="Text Box 144" o:spid="_x0000_s1030" type="#_x0000_t202" style="position:absolute;left:14187;top:10;width:8663;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" strokeweight=".5pt">
                  <v:stroke startarrowwidth="narrow" startarrowlength="short" endarrowwidth="narrow" endarrowlength="short"/>
                  <v:textbox>
                    <w:txbxContent>
                      <w:p w14:paraId="3CEE0C24" w14:textId="77777777" w:rsidR="00C378F8" w:rsidRDefault="00C378F8" w:rsidP="00914624">
                        <w:pPr>
                          <w:jc w:val="center"/>
                        </w:pPr>
                        <w:r>
                          <w:t>Control Board</w:t>
                        </w:r>
                      </w:p>
                      <w:p w14:paraId="1354A6D5" w14:textId="77777777" w:rsidR="00C378F8" w:rsidRDefault="00C378F8" w:rsidP="00914624"/>
                    </w:txbxContent>
                  </v:textbox>
                </v:shape>
                <v:shape id="Text Box 144" o:spid="_x0000_s1031" type="#_x0000_t202" style="position:absolute;left:24945;top:187;width:8662;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" strokeweight=".5pt">
                  <v:stroke startarrowwidth="narrow" startarrowlength="short" endarrowwidth="narrow" endarrowlength="short"/>
                  <v:textbox>
                    <w:txbxContent>
                      <w:p w14:paraId="3191067B" w14:textId="77777777" w:rsidR="00C378F8" w:rsidRPr="006D1562" w:rsidRDefault="00C378F8" w:rsidP="00914624">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User Interface</w:t>
                        </w:r>
                      </w:p>
                    </w:txbxContent>
                  </v:textbox>
                </v:shape>
                <v:shape id="Text Box 144" o:spid="_x0000_s1032" type="#_x0000_t202" style="position:absolute;left:36280;top:486;width:866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" strokeweight=".5pt">
                  <v:stroke startarrowwidth="narrow" startarrowlength="short" endarrowwidth="narrow" endarrowlength="short"/>
                  <v:textbox>
                    <w:txbxContent>
                      <w:p w14:paraId="23B27301" w14:textId="77777777" w:rsidR="00C378F8" w:rsidRDefault="00C378F8" w:rsidP="00914624">
                        <w:pPr>
                          <w:pStyle w:val="NormalWeb"/>
                          <w:spacing w:before="0" w:beforeAutospacing="0" w:after="0" w:afterAutospacing="0"/>
                          <w:jc w:val="center"/>
                        </w:pPr>
                        <w:r>
                          <w:rPr>
                            <w:rFonts w:ascii="Arial" w:eastAsia="Times New Roman" w:hAnsi="Arial"/>
                            <w:sz w:val="20"/>
                            <w:szCs w:val="20"/>
                          </w:rPr>
                          <w:t>Movement</w:t>
                        </w:r>
                      </w:p>
                    </w:txbxContent>
                  </v:textbox>
                </v:shape>
                <w10:anchorlock/>
              </v:group>
            </w:pict>
          </mc:Fallback>
        </mc:AlternateContent>
      </w:r>
    </w:p>
    <w:p w14:paraId="59E47766" w14:textId="77777777" w:rsidR="00914624" w:rsidRDefault="00914624" w:rsidP="00914624">
      <w:pPr>
        <w:pStyle w:val="Caption"/>
      </w:pPr>
      <w:bookmarkStart w:id="10" w:name="_Toc282375099"/>
      <w:r>
        <w:t xml:space="preserve">Figure 3.1 </w:t>
      </w:r>
      <w:bookmarkEnd w:id="10"/>
      <w:r>
        <w:t>Sensing Car Design Overview</w:t>
      </w:r>
    </w:p>
    <w:p w14:paraId="2CC5799E" w14:textId="77777777" w:rsidR="00914624" w:rsidRDefault="00914624" w:rsidP="00914624">
      <w:pPr>
        <w:pStyle w:val="Heading2"/>
      </w:pPr>
      <w:r>
        <w:t>Power System Block</w:t>
      </w:r>
    </w:p>
    <w:p w14:paraId="2ED77C04" w14:textId="77777777" w:rsidR="00914624" w:rsidRDefault="00914624" w:rsidP="00914624">
      <w:pPr>
        <w:pStyle w:val="Body"/>
      </w:pPr>
      <w:r>
        <w:t xml:space="preserve">The car requires a distribution method of power to the rest of the system to ensure the car function correctly. The power system block includes the battery, the switch and the converter. The car uses 6V that comes from four 1.5 V AA batteries in series. There is a switch component that turn the system on and off. The SEPIC converter is used to regulate the voltage by its ability to change the output voltage to be different from the input voltage. </w:t>
      </w:r>
    </w:p>
    <w:p w14:paraId="1BBD6239" w14:textId="77777777" w:rsidR="00914624" w:rsidRDefault="00914624" w:rsidP="00914624">
      <w:pPr>
        <w:pStyle w:val="Body"/>
        <w:jc w:val="center"/>
      </w:pPr>
      <w:r>
        <w:rPr>
          <w:noProof/>
        </w:rPr>
        <mc:AlternateContent>
          <mc:Choice Requires="wpc">
            <w:drawing>
              <wp:inline distT="0" distB="0" distL="0" distR="0" wp14:anchorId="2E7579B4" wp14:editId="6BCABA97">
                <wp:extent cx="5438775" cy="723038"/>
                <wp:effectExtent l="0" t="0" r="0" b="0"/>
                <wp:docPr id="155" name="Canvas 1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0" name="Text Box 157"/>
                        <wps:cNvSpPr txBox="1">
                          <a:spLocks noChangeArrowheads="1"/>
                        </wps:cNvSpPr>
                        <wps:spPr bwMode="auto">
                          <a:xfrm>
                            <a:off x="723001" y="41667"/>
                            <a:ext cx="1105281" cy="572710"/>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F2AA6F" w14:textId="77777777" w:rsidR="00C378F8" w:rsidRDefault="00C378F8" w:rsidP="00914624">
                              <w:pPr>
                                <w:jc w:val="center"/>
                              </w:pPr>
                              <w:r>
                                <w:t>Battery</w:t>
                              </w:r>
                            </w:p>
                          </w:txbxContent>
                        </wps:txbx>
                        <wps:bodyPr rot="0" vert="horz" wrap="square" lIns="91440" tIns="45720" rIns="91440" bIns="45720" anchor="ctr" anchorCtr="0" upright="1">
                          <a:noAutofit/>
                        </wps:bodyPr>
                      </wps:wsp>
                      <wps:wsp>
                        <wps:cNvPr id="71" name="Text Box 157"/>
                        <wps:cNvSpPr txBox="1">
                          <a:spLocks noChangeArrowheads="1"/>
                        </wps:cNvSpPr>
                        <wps:spPr bwMode="auto">
                          <a:xfrm>
                            <a:off x="2113575" y="41667"/>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811939" w14:textId="77777777" w:rsidR="00C378F8" w:rsidRDefault="00C378F8" w:rsidP="00914624">
                              <w:pPr>
                                <w:pStyle w:val="NormalWeb"/>
                                <w:spacing w:before="0" w:beforeAutospacing="0" w:after="0" w:afterAutospacing="0"/>
                                <w:jc w:val="center"/>
                              </w:pPr>
                              <w:r>
                                <w:rPr>
                                  <w:rFonts w:ascii="Arial" w:eastAsia="Times New Roman" w:hAnsi="Arial"/>
                                  <w:sz w:val="20"/>
                                  <w:szCs w:val="20"/>
                                </w:rPr>
                                <w:t>Switch</w:t>
                              </w:r>
                            </w:p>
                          </w:txbxContent>
                        </wps:txbx>
                        <wps:bodyPr rot="0" vert="horz" wrap="square" lIns="91440" tIns="45720" rIns="91440" bIns="45720" anchor="ctr" anchorCtr="0" upright="1">
                          <a:noAutofit/>
                        </wps:bodyPr>
                      </wps:wsp>
                      <wps:wsp>
                        <wps:cNvPr id="72" name="Text Box 157"/>
                        <wps:cNvSpPr txBox="1">
                          <a:spLocks noChangeArrowheads="1"/>
                        </wps:cNvSpPr>
                        <wps:spPr bwMode="auto">
                          <a:xfrm>
                            <a:off x="3688080" y="57853"/>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182B0" w14:textId="77777777" w:rsidR="00C378F8" w:rsidRDefault="00C378F8" w:rsidP="00914624">
                              <w:pPr>
                                <w:pStyle w:val="NormalWeb"/>
                                <w:spacing w:before="0" w:beforeAutospacing="0" w:after="0" w:afterAutospacing="0"/>
                                <w:jc w:val="center"/>
                              </w:pPr>
                              <w:r>
                                <w:rPr>
                                  <w:rFonts w:ascii="Arial" w:eastAsia="Times New Roman" w:hAnsi="Arial"/>
                                  <w:sz w:val="20"/>
                                  <w:szCs w:val="20"/>
                                </w:rPr>
                                <w:t>Converter</w:t>
                              </w:r>
                            </w:p>
                          </w:txbxContent>
                        </wps:txbx>
                        <wps:bodyPr rot="0" vert="horz" wrap="square" lIns="91440" tIns="45720" rIns="91440" bIns="45720" anchor="ctr" anchorCtr="0" upright="1">
                          <a:noAutofit/>
                        </wps:bodyPr>
                      </wps:wsp>
                    </wpc:wpc>
                  </a:graphicData>
                </a:graphic>
              </wp:inline>
            </w:drawing>
          </mc:Choice>
          <mc:Fallback>
            <w:pict>
              <v:group w14:anchorId="2E7579B4" id="Canvas 155" o:spid="_x0000_s1033" editas="canvas" style="width:428.25pt;height:56.95pt;mso-position-horizontal-relative:char;mso-position-vertical-relative:line" coordsize="54387,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">
                <v:shape id="_x0000_s1034" type="#_x0000_t75" style="position:absolute;width:54387;height:7226;visibility:visible;mso-wrap-style:square">
                  <v:fill o:detectmouseclick="t"/>
                  <v:path o:connecttype="none"/>
                </v:shape>
                <v:shape id="Text Box 157" o:spid="_x0000_s1035" type="#_x0000_t202" style="position:absolute;left:7230;top:416;width:11052;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" strokeweight=".5pt">
                  <v:stroke startarrowwidth="narrow" startarrowlength="short" endarrowwidth="narrow" endarrowlength="short"/>
                  <v:textbox>
                    <w:txbxContent>
                      <w:p w14:paraId="0FF2AA6F" w14:textId="77777777" w:rsidR="00C378F8" w:rsidRDefault="00C378F8" w:rsidP="00914624">
                        <w:pPr>
                          <w:jc w:val="center"/>
                        </w:pPr>
                        <w:r>
                          <w:t>Battery</w:t>
                        </w:r>
                      </w:p>
                    </w:txbxContent>
                  </v:textbox>
                </v:shape>
                <v:shape id="Text Box 157" o:spid="_x0000_s1036" type="#_x0000_t202" style="position:absolute;left:21135;top:416;width:11049;height:5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" strokeweight=".5pt">
                  <v:stroke startarrowwidth="narrow" startarrowlength="short" endarrowwidth="narrow" endarrowlength="short"/>
                  <v:textbox>
                    <w:txbxContent>
                      <w:p w14:paraId="6B811939" w14:textId="77777777" w:rsidR="00C378F8" w:rsidRDefault="00C378F8" w:rsidP="00914624">
                        <w:pPr>
                          <w:pStyle w:val="NormalWeb"/>
                          <w:spacing w:before="0" w:beforeAutospacing="0" w:after="0" w:afterAutospacing="0"/>
                          <w:jc w:val="center"/>
                        </w:pPr>
                        <w:r>
                          <w:rPr>
                            <w:rFonts w:ascii="Arial" w:eastAsia="Times New Roman" w:hAnsi="Arial"/>
                            <w:sz w:val="20"/>
                            <w:szCs w:val="20"/>
                          </w:rPr>
                          <w:t>Switch</w:t>
                        </w:r>
                      </w:p>
                    </w:txbxContent>
                  </v:textbox>
                </v:shape>
                <v:shape id="Text Box 157" o:spid="_x0000_s1037" type="#_x0000_t202" style="position:absolute;left:36880;top:578;width:11049;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" strokeweight=".5pt">
                  <v:stroke startarrowwidth="narrow" startarrowlength="short" endarrowwidth="narrow" endarrowlength="short"/>
                  <v:textbox>
                    <w:txbxContent>
                      <w:p w14:paraId="52B182B0" w14:textId="77777777" w:rsidR="00C378F8" w:rsidRDefault="00C378F8" w:rsidP="00914624">
                        <w:pPr>
                          <w:pStyle w:val="NormalWeb"/>
                          <w:spacing w:before="0" w:beforeAutospacing="0" w:after="0" w:afterAutospacing="0"/>
                          <w:jc w:val="center"/>
                        </w:pPr>
                        <w:r>
                          <w:rPr>
                            <w:rFonts w:ascii="Arial" w:eastAsia="Times New Roman" w:hAnsi="Arial"/>
                            <w:sz w:val="20"/>
                            <w:szCs w:val="20"/>
                          </w:rPr>
                          <w:t>Converter</w:t>
                        </w:r>
                      </w:p>
                    </w:txbxContent>
                  </v:textbox>
                </v:shape>
                <w10:anchorlock/>
              </v:group>
            </w:pict>
          </mc:Fallback>
        </mc:AlternateContent>
      </w:r>
    </w:p>
    <w:p w14:paraId="4B6DE419" w14:textId="77777777" w:rsidR="00914624" w:rsidRDefault="00914624" w:rsidP="00914624">
      <w:pPr>
        <w:pStyle w:val="Caption"/>
      </w:pPr>
      <w:bookmarkStart w:id="11" w:name="_Toc282375100"/>
      <w:r>
        <w:t xml:space="preserve">Figure 3.2 </w:t>
      </w:r>
      <w:bookmarkEnd w:id="11"/>
      <w:r>
        <w:t>Power System</w:t>
      </w:r>
    </w:p>
    <w:p w14:paraId="51D4602F" w14:textId="77777777" w:rsidR="00914624" w:rsidRDefault="00914624" w:rsidP="00914624">
      <w:pPr>
        <w:pStyle w:val="Heading2"/>
      </w:pPr>
      <w:r>
        <w:lastRenderedPageBreak/>
        <w:t>Control Board Block</w:t>
      </w:r>
    </w:p>
    <w:p w14:paraId="5B7AC164" w14:textId="77777777" w:rsidR="00914624" w:rsidRDefault="00914624" w:rsidP="00914624">
      <w:pPr>
        <w:pStyle w:val="Body"/>
      </w:pPr>
      <w:r>
        <w:t>The control board is used to control the operation of the car. The control board includes the power/ LCD board, H-Bridge board, Wi-Fi board, and the emitter/detector board.</w:t>
      </w:r>
    </w:p>
    <w:p w14:paraId="0F59FCC3" w14:textId="77777777" w:rsidR="00914624" w:rsidRDefault="00914624" w:rsidP="00914624">
      <w:pPr>
        <w:pStyle w:val="Body"/>
        <w:jc w:val="center"/>
      </w:pPr>
      <w:r>
        <w:rPr>
          <w:noProof/>
        </w:rPr>
        <mc:AlternateContent>
          <mc:Choice Requires="wpc">
            <w:drawing>
              <wp:inline distT="0" distB="0" distL="0" distR="0" wp14:anchorId="5B6528A4" wp14:editId="52D50A19">
                <wp:extent cx="6257925" cy="921385"/>
                <wp:effectExtent l="0" t="0" r="0" b="0"/>
                <wp:docPr id="148504898" name="Canvas 1485048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2" name="Text Box 157"/>
                        <wps:cNvSpPr txBox="1">
                          <a:spLocks noChangeArrowheads="1"/>
                        </wps:cNvSpPr>
                        <wps:spPr bwMode="auto">
                          <a:xfrm>
                            <a:off x="254371" y="182864"/>
                            <a:ext cx="1105281" cy="572710"/>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F71D3" w14:textId="77777777" w:rsidR="00C378F8" w:rsidRDefault="00C378F8" w:rsidP="00914624">
                              <w:r>
                                <w:t>Power/LCD</w:t>
                              </w:r>
                              <w:r>
                                <w:tab/>
                              </w:r>
                            </w:p>
                            <w:p w14:paraId="42EEAE54" w14:textId="77777777" w:rsidR="00C378F8" w:rsidRDefault="00C378F8" w:rsidP="00914624"/>
                          </w:txbxContent>
                        </wps:txbx>
                        <wps:bodyPr rot="0" vert="horz" wrap="square" lIns="91440" tIns="45720" rIns="91440" bIns="45720" anchor="t" anchorCtr="0" upright="1">
                          <a:noAutofit/>
                        </wps:bodyPr>
                      </wps:wsp>
                      <wps:wsp>
                        <wps:cNvPr id="148504896" name="Text Box 157"/>
                        <wps:cNvSpPr txBox="1">
                          <a:spLocks noChangeArrowheads="1"/>
                        </wps:cNvSpPr>
                        <wps:spPr bwMode="auto">
                          <a:xfrm>
                            <a:off x="3341370" y="1834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A29DF6" w14:textId="77777777" w:rsidR="00C378F8" w:rsidRDefault="00C378F8" w:rsidP="00914624">
                              <w:pPr>
                                <w:pStyle w:val="NormalWeb"/>
                                <w:spacing w:before="0" w:beforeAutospacing="0" w:after="0" w:afterAutospacing="0"/>
                                <w:jc w:val="both"/>
                              </w:pPr>
                              <w:r>
                                <w:rPr>
                                  <w:rFonts w:ascii="Arial" w:eastAsia="Times New Roman" w:hAnsi="Arial"/>
                                  <w:sz w:val="20"/>
                                  <w:szCs w:val="20"/>
                                </w:rPr>
                                <w:t>Wi-Fi</w:t>
                              </w:r>
                              <w:r>
                                <w:rPr>
                                  <w:rFonts w:ascii="Arial" w:eastAsia="Times New Roman" w:hAnsi="Arial"/>
                                  <w:sz w:val="20"/>
                                  <w:szCs w:val="20"/>
                                </w:rPr>
                                <w:tab/>
                              </w:r>
                            </w:p>
                          </w:txbxContent>
                        </wps:txbx>
                        <wps:bodyPr rot="0" vert="horz" wrap="square" lIns="91440" tIns="45720" rIns="91440" bIns="45720" anchor="t" anchorCtr="0" upright="1">
                          <a:noAutofit/>
                        </wps:bodyPr>
                      </wps:wsp>
                      <wps:wsp>
                        <wps:cNvPr id="148504897" name="Text Box 157"/>
                        <wps:cNvSpPr txBox="1">
                          <a:spLocks noChangeArrowheads="1"/>
                        </wps:cNvSpPr>
                        <wps:spPr bwMode="auto">
                          <a:xfrm>
                            <a:off x="4914900" y="1733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92D137" w14:textId="77777777" w:rsidR="00C378F8" w:rsidRDefault="00C378F8" w:rsidP="00914624">
                              <w:pPr>
                                <w:pStyle w:val="NormalWeb"/>
                                <w:spacing w:before="0" w:beforeAutospacing="0" w:after="0" w:afterAutospacing="0"/>
                                <w:jc w:val="both"/>
                              </w:pPr>
                              <w:r>
                                <w:rPr>
                                  <w:rFonts w:ascii="Arial" w:eastAsia="Times New Roman" w:hAnsi="Arial"/>
                                  <w:sz w:val="20"/>
                                  <w:szCs w:val="20"/>
                                </w:rPr>
                                <w:t>Emitter/ detector</w:t>
                              </w:r>
                            </w:p>
                          </w:txbxContent>
                        </wps:txbx>
                        <wps:bodyPr rot="0" vert="horz" wrap="square" lIns="91440" tIns="45720" rIns="91440" bIns="45720" anchor="t" anchorCtr="0" upright="1">
                          <a:noAutofit/>
                        </wps:bodyPr>
                      </wps:wsp>
                      <wps:wsp>
                        <wps:cNvPr id="77" name="Text Box 157"/>
                        <wps:cNvSpPr txBox="1">
                          <a:spLocks noChangeArrowheads="1"/>
                        </wps:cNvSpPr>
                        <wps:spPr bwMode="auto">
                          <a:xfrm>
                            <a:off x="1787820" y="1834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10591" w14:textId="77777777" w:rsidR="00C378F8" w:rsidRDefault="00C378F8" w:rsidP="00914624">
                              <w:pPr>
                                <w:pStyle w:val="NormalWeb"/>
                                <w:spacing w:before="0" w:beforeAutospacing="0" w:after="0" w:afterAutospacing="0"/>
                                <w:jc w:val="both"/>
                              </w:pPr>
                              <w:r>
                                <w:rPr>
                                  <w:rFonts w:ascii="Arial" w:eastAsia="Times New Roman" w:hAnsi="Arial"/>
                                  <w:sz w:val="20"/>
                                  <w:szCs w:val="20"/>
                                </w:rPr>
                                <w:t>H-Bridge</w:t>
                              </w:r>
                            </w:p>
                          </w:txbxContent>
                        </wps:txbx>
                        <wps:bodyPr rot="0" vert="horz" wrap="square" lIns="91440" tIns="45720" rIns="91440" bIns="45720" anchor="t" anchorCtr="0" upright="1">
                          <a:noAutofit/>
                        </wps:bodyPr>
                      </wps:wsp>
                    </wpc:wpc>
                  </a:graphicData>
                </a:graphic>
              </wp:inline>
            </w:drawing>
          </mc:Choice>
          <mc:Fallback>
            <w:pict>
              <v:group w14:anchorId="5B6528A4" id="Canvas 148504898" o:spid="_x0000_s1038" editas="canvas" style="width:492.75pt;height:72.55pt;mso-position-horizontal-relative:char;mso-position-vertical-relative:line" coordsize="62579,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">
                <v:shape id="_x0000_s1039" type="#_x0000_t75" style="position:absolute;width:62579;height:9213;visibility:visible;mso-wrap-style:square">
                  <v:fill o:detectmouseclick="t"/>
                  <v:path o:connecttype="none"/>
                </v:shape>
                <v:shape id="Text Box 157" o:spid="_x0000_s1040" type="#_x0000_t202" style="position:absolute;left:2543;top:1828;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" strokeweight=".5pt">
                  <v:stroke startarrowwidth="narrow" startarrowlength="short" endarrowwidth="narrow" endarrowlength="short"/>
                  <v:textbox>
                    <w:txbxContent>
                      <w:p w14:paraId="7EEF71D3" w14:textId="77777777" w:rsidR="00C378F8" w:rsidRDefault="00C378F8" w:rsidP="00914624">
                        <w:r>
                          <w:t>Power/LCD</w:t>
                        </w:r>
                        <w:r>
                          <w:tab/>
                        </w:r>
                      </w:p>
                      <w:p w14:paraId="42EEAE54" w14:textId="77777777" w:rsidR="00C378F8" w:rsidRDefault="00C378F8" w:rsidP="00914624"/>
                    </w:txbxContent>
                  </v:textbox>
                </v:shape>
                <v:shape id="Text Box 157" o:spid="_x0000_s1041" type="#_x0000_t202" style="position:absolute;left:33413;top:1834;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" strokeweight=".5pt">
                  <v:stroke startarrowwidth="narrow" startarrowlength="short" endarrowwidth="narrow" endarrowlength="short"/>
                  <v:textbox>
                    <w:txbxContent>
                      <w:p w14:paraId="59A29DF6" w14:textId="77777777" w:rsidR="00C378F8" w:rsidRDefault="00C378F8" w:rsidP="00914624">
                        <w:pPr>
                          <w:pStyle w:val="NormalWeb"/>
                          <w:spacing w:before="0" w:beforeAutospacing="0" w:after="0" w:afterAutospacing="0"/>
                          <w:jc w:val="both"/>
                        </w:pPr>
                        <w:r>
                          <w:rPr>
                            <w:rFonts w:ascii="Arial" w:eastAsia="Times New Roman" w:hAnsi="Arial"/>
                            <w:sz w:val="20"/>
                            <w:szCs w:val="20"/>
                          </w:rPr>
                          <w:t>Wi-Fi</w:t>
                        </w:r>
                        <w:r>
                          <w:rPr>
                            <w:rFonts w:ascii="Arial" w:eastAsia="Times New Roman" w:hAnsi="Arial"/>
                            <w:sz w:val="20"/>
                            <w:szCs w:val="20"/>
                          </w:rPr>
                          <w:tab/>
                        </w:r>
                      </w:p>
                    </w:txbxContent>
                  </v:textbox>
                </v:shape>
                <v:shape id="Text Box 157" o:spid="_x0000_s1042" type="#_x0000_t202" style="position:absolute;left:49149;top:1733;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" strokeweight=".5pt">
                  <v:stroke startarrowwidth="narrow" startarrowlength="short" endarrowwidth="narrow" endarrowlength="short"/>
                  <v:textbox>
                    <w:txbxContent>
                      <w:p w14:paraId="4E92D137" w14:textId="77777777" w:rsidR="00C378F8" w:rsidRDefault="00C378F8" w:rsidP="00914624">
                        <w:pPr>
                          <w:pStyle w:val="NormalWeb"/>
                          <w:spacing w:before="0" w:beforeAutospacing="0" w:after="0" w:afterAutospacing="0"/>
                          <w:jc w:val="both"/>
                        </w:pPr>
                        <w:r>
                          <w:rPr>
                            <w:rFonts w:ascii="Arial" w:eastAsia="Times New Roman" w:hAnsi="Arial"/>
                            <w:sz w:val="20"/>
                            <w:szCs w:val="20"/>
                          </w:rPr>
                          <w:t>Emitter/ detector</w:t>
                        </w:r>
                      </w:p>
                    </w:txbxContent>
                  </v:textbox>
                </v:shape>
                <v:shape id="Text Box 157" o:spid="_x0000_s1043" type="#_x0000_t202" style="position:absolute;left:17878;top:1834;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" strokeweight=".5pt">
                  <v:stroke startarrowwidth="narrow" startarrowlength="short" endarrowwidth="narrow" endarrowlength="short"/>
                  <v:textbox>
                    <w:txbxContent>
                      <w:p w14:paraId="71710591" w14:textId="77777777" w:rsidR="00C378F8" w:rsidRDefault="00C378F8" w:rsidP="00914624">
                        <w:pPr>
                          <w:pStyle w:val="NormalWeb"/>
                          <w:spacing w:before="0" w:beforeAutospacing="0" w:after="0" w:afterAutospacing="0"/>
                          <w:jc w:val="both"/>
                        </w:pPr>
                        <w:r>
                          <w:rPr>
                            <w:rFonts w:ascii="Arial" w:eastAsia="Times New Roman" w:hAnsi="Arial"/>
                            <w:sz w:val="20"/>
                            <w:szCs w:val="20"/>
                          </w:rPr>
                          <w:t>H-Bridge</w:t>
                        </w:r>
                      </w:p>
                    </w:txbxContent>
                  </v:textbox>
                </v:shape>
                <w10:anchorlock/>
              </v:group>
            </w:pict>
          </mc:Fallback>
        </mc:AlternateContent>
      </w:r>
    </w:p>
    <w:p w14:paraId="0A4279BE" w14:textId="78A40C8C" w:rsidR="00914624" w:rsidRDefault="00914624" w:rsidP="00914624">
      <w:pPr>
        <w:pStyle w:val="Caption"/>
      </w:pPr>
      <w:r>
        <w:t>Figure 3.</w:t>
      </w:r>
      <w:r>
        <w:fldChar w:fldCharType="begin"/>
      </w:r>
      <w:r>
        <w:instrText xml:space="preserve"> SEQ Figure \* ARABIC </w:instrText>
      </w:r>
      <w:r>
        <w:fldChar w:fldCharType="separate"/>
      </w:r>
      <w:r w:rsidR="00C378F8">
        <w:rPr>
          <w:noProof/>
        </w:rPr>
        <w:t>1</w:t>
      </w:r>
      <w:r>
        <w:rPr>
          <w:noProof/>
        </w:rPr>
        <w:fldChar w:fldCharType="end"/>
      </w:r>
      <w:r>
        <w:t xml:space="preserve"> Control Board</w:t>
      </w:r>
    </w:p>
    <w:p w14:paraId="33452AA4" w14:textId="77777777" w:rsidR="00914624" w:rsidRDefault="00914624" w:rsidP="00914624">
      <w:pPr>
        <w:pStyle w:val="Body"/>
      </w:pPr>
    </w:p>
    <w:p w14:paraId="7F81AD64" w14:textId="77777777" w:rsidR="00914624" w:rsidRDefault="00914624" w:rsidP="00914624">
      <w:pPr>
        <w:pStyle w:val="Heading2"/>
      </w:pPr>
      <w:bookmarkStart w:id="12" w:name="_Toc282375078"/>
      <w:r>
        <w:t xml:space="preserve">User Interface Block </w:t>
      </w:r>
      <w:bookmarkEnd w:id="12"/>
    </w:p>
    <w:p w14:paraId="2CE5D109" w14:textId="77777777" w:rsidR="00914624" w:rsidRDefault="00914624" w:rsidP="00914624">
      <w:pPr>
        <w:pStyle w:val="Body"/>
      </w:pPr>
      <w:r>
        <w:t xml:space="preserve">The user interface allows interaction between the car and the users. The user interface block includes LCD screen, LED(s) and the two push buttons. The LCD screen displays information of the car’s operation status. The LEDs are used to show output signals from the car. The two push buttons are used to switch between the different information that is displayed on the LCD screen and are used as inputs.  </w:t>
      </w:r>
    </w:p>
    <w:p w14:paraId="07911BEB" w14:textId="77777777" w:rsidR="00914624" w:rsidRDefault="00914624" w:rsidP="00914624">
      <w:pPr>
        <w:pStyle w:val="Body"/>
        <w:jc w:val="center"/>
      </w:pPr>
      <w:r>
        <w:rPr>
          <w:noProof/>
        </w:rPr>
        <mc:AlternateContent>
          <mc:Choice Requires="wpc">
            <w:drawing>
              <wp:inline distT="0" distB="0" distL="0" distR="0" wp14:anchorId="51F137D9" wp14:editId="2DF866B6">
                <wp:extent cx="4524375" cy="1057275"/>
                <wp:effectExtent l="0" t="0" r="0" b="0"/>
                <wp:docPr id="176" name="Canvas 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5" name="Text Box 178"/>
                        <wps:cNvSpPr txBox="1">
                          <a:spLocks noChangeArrowheads="1"/>
                        </wps:cNvSpPr>
                        <wps:spPr bwMode="auto">
                          <a:xfrm>
                            <a:off x="1957239" y="325193"/>
                            <a:ext cx="1104405" cy="572686"/>
                          </a:xfrm>
                          <a:prstGeom prst="rect">
                            <a:avLst/>
                          </a:prstGeom>
                          <a:noFill/>
                          <a:ln w="6350">
                            <a:solidFill>
                              <a:schemeClr val="tx1"/>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F7CAC" w14:textId="77777777" w:rsidR="00C378F8" w:rsidRPr="006D7F8A" w:rsidRDefault="00C378F8" w:rsidP="00914624">
                              <w:pPr>
                                <w:jc w:val="center"/>
                                <w:rPr>
                                  <w:color w:val="000000" w:themeColor="text1"/>
                                </w:rPr>
                              </w:pPr>
                              <w:r>
                                <w:rPr>
                                  <w:color w:val="000000" w:themeColor="text1"/>
                                </w:rPr>
                                <w:t>LED(s)</w:t>
                              </w:r>
                            </w:p>
                            <w:p w14:paraId="598E82A9" w14:textId="77777777" w:rsidR="00C378F8" w:rsidRDefault="00C378F8" w:rsidP="00914624">
                              <w:pPr>
                                <w:jc w:val="center"/>
                              </w:pPr>
                            </w:p>
                            <w:p w14:paraId="4B3785BB" w14:textId="77777777" w:rsidR="00C378F8" w:rsidRDefault="00C378F8" w:rsidP="00914624">
                              <w:pPr>
                                <w:jc w:val="center"/>
                              </w:pPr>
                            </w:p>
                            <w:p w14:paraId="2C1225D6" w14:textId="77777777" w:rsidR="00C378F8" w:rsidRDefault="00C378F8" w:rsidP="00914624"/>
                            <w:p w14:paraId="4F42407C" w14:textId="77777777" w:rsidR="00C378F8" w:rsidRDefault="00C378F8" w:rsidP="00914624"/>
                            <w:p w14:paraId="3BB0A24C" w14:textId="77777777" w:rsidR="00C378F8" w:rsidRDefault="00C378F8" w:rsidP="00914624"/>
                            <w:p w14:paraId="024F21DE" w14:textId="77777777" w:rsidR="00C378F8" w:rsidRDefault="00C378F8" w:rsidP="00914624"/>
                            <w:p w14:paraId="30D2F679" w14:textId="77777777" w:rsidR="00C378F8" w:rsidRDefault="00C378F8" w:rsidP="00914624"/>
                            <w:p w14:paraId="28465BF9" w14:textId="77777777" w:rsidR="00C378F8" w:rsidRDefault="00C378F8" w:rsidP="00914624"/>
                            <w:p w14:paraId="2E432C09" w14:textId="77777777" w:rsidR="00C378F8" w:rsidRDefault="00C378F8" w:rsidP="00914624"/>
                            <w:p w14:paraId="61FD212C" w14:textId="77777777" w:rsidR="00C378F8" w:rsidRDefault="00C378F8" w:rsidP="00914624"/>
                            <w:p w14:paraId="46EE6EE6" w14:textId="77777777" w:rsidR="00C378F8" w:rsidRDefault="00C378F8" w:rsidP="00914624"/>
                            <w:p w14:paraId="44214632" w14:textId="77777777" w:rsidR="00C378F8" w:rsidRDefault="00C378F8" w:rsidP="00914624"/>
                            <w:p w14:paraId="4B8EC16F" w14:textId="77777777" w:rsidR="00C378F8" w:rsidRDefault="00C378F8" w:rsidP="00914624"/>
                            <w:p w14:paraId="3E9F8DED" w14:textId="77777777" w:rsidR="00C378F8" w:rsidRDefault="00C378F8" w:rsidP="00914624"/>
                          </w:txbxContent>
                        </wps:txbx>
                        <wps:bodyPr rot="0" vert="horz" wrap="square" lIns="91440" tIns="45720" rIns="91440" bIns="45720" anchor="t" anchorCtr="0" upright="1">
                          <a:noAutofit/>
                        </wps:bodyPr>
                      </wps:wsp>
                      <wps:wsp>
                        <wps:cNvPr id="46" name="Text Box 179"/>
                        <wps:cNvSpPr txBox="1">
                          <a:spLocks noChangeArrowheads="1"/>
                        </wps:cNvSpPr>
                        <wps:spPr bwMode="auto">
                          <a:xfrm>
                            <a:off x="446790" y="306658"/>
                            <a:ext cx="1105294" cy="572686"/>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48555" w14:textId="77777777" w:rsidR="00C378F8" w:rsidRDefault="00C378F8" w:rsidP="00914624">
                              <w:pPr>
                                <w:jc w:val="center"/>
                              </w:pPr>
                              <w:r>
                                <w:t>LCD Screen</w:t>
                              </w:r>
                            </w:p>
                            <w:p w14:paraId="504BC540" w14:textId="77777777" w:rsidR="00C378F8" w:rsidRDefault="00C378F8" w:rsidP="00914624">
                              <w:pPr>
                                <w:jc w:val="center"/>
                              </w:pPr>
                            </w:p>
                            <w:p w14:paraId="05DB0B02" w14:textId="77777777" w:rsidR="00C378F8" w:rsidRDefault="00C378F8" w:rsidP="00914624">
                              <w:pPr>
                                <w:jc w:val="center"/>
                              </w:pPr>
                            </w:p>
                            <w:p w14:paraId="3F420EA3" w14:textId="77777777" w:rsidR="00C378F8" w:rsidRDefault="00C378F8" w:rsidP="00914624">
                              <w:pPr>
                                <w:jc w:val="center"/>
                              </w:pPr>
                            </w:p>
                            <w:p w14:paraId="643864EB" w14:textId="77777777" w:rsidR="00C378F8" w:rsidRDefault="00C378F8" w:rsidP="00914624"/>
                            <w:p w14:paraId="6284862D" w14:textId="77777777" w:rsidR="00C378F8" w:rsidRDefault="00C378F8" w:rsidP="00914624"/>
                            <w:p w14:paraId="111C6164" w14:textId="77777777" w:rsidR="00C378F8" w:rsidRDefault="00C378F8" w:rsidP="00914624"/>
                            <w:p w14:paraId="08D0E22B" w14:textId="77777777" w:rsidR="00C378F8" w:rsidRDefault="00C378F8" w:rsidP="00914624"/>
                            <w:p w14:paraId="50813EDF" w14:textId="77777777" w:rsidR="00C378F8" w:rsidRDefault="00C378F8" w:rsidP="00914624"/>
                            <w:p w14:paraId="0955D425" w14:textId="77777777" w:rsidR="00C378F8" w:rsidRDefault="00C378F8" w:rsidP="00914624"/>
                            <w:p w14:paraId="3CB84ED5" w14:textId="77777777" w:rsidR="00C378F8" w:rsidRDefault="00C378F8" w:rsidP="00914624"/>
                            <w:p w14:paraId="05B50E7C" w14:textId="77777777" w:rsidR="00C378F8" w:rsidRDefault="00C378F8" w:rsidP="00914624"/>
                            <w:p w14:paraId="0DF95B01" w14:textId="77777777" w:rsidR="00C378F8" w:rsidRDefault="00C378F8" w:rsidP="00914624"/>
                            <w:p w14:paraId="3224F26E" w14:textId="77777777" w:rsidR="00C378F8" w:rsidRDefault="00C378F8" w:rsidP="00914624"/>
                            <w:p w14:paraId="4E754139" w14:textId="77777777" w:rsidR="00C378F8" w:rsidRDefault="00C378F8" w:rsidP="00914624"/>
                            <w:p w14:paraId="03540AB1" w14:textId="77777777" w:rsidR="00C378F8" w:rsidRDefault="00C378F8" w:rsidP="00914624"/>
                            <w:p w14:paraId="4A2AD9C1" w14:textId="77777777" w:rsidR="00C378F8" w:rsidRDefault="00C378F8" w:rsidP="00914624"/>
                            <w:p w14:paraId="68F09675" w14:textId="77777777" w:rsidR="00C378F8" w:rsidRDefault="00C378F8" w:rsidP="00914624"/>
                            <w:p w14:paraId="70C8F313" w14:textId="77777777" w:rsidR="00C378F8" w:rsidRDefault="00C378F8" w:rsidP="00914624"/>
                            <w:p w14:paraId="6822014F" w14:textId="77777777" w:rsidR="00C378F8" w:rsidRDefault="00C378F8" w:rsidP="00914624"/>
                            <w:p w14:paraId="7B9912A1" w14:textId="77777777" w:rsidR="00C378F8" w:rsidRDefault="00C378F8" w:rsidP="00914624"/>
                          </w:txbxContent>
                        </wps:txbx>
                        <wps:bodyPr rot="0" vert="horz" wrap="square" lIns="91440" tIns="45720" rIns="91440" bIns="45720" anchor="t" anchorCtr="0" upright="1">
                          <a:noAutofit/>
                        </wps:bodyPr>
                      </wps:wsp>
                      <wps:wsp>
                        <wps:cNvPr id="47" name="Text Box 180"/>
                        <wps:cNvSpPr txBox="1">
                          <a:spLocks noChangeArrowheads="1"/>
                        </wps:cNvSpPr>
                        <wps:spPr bwMode="auto">
                          <a:xfrm>
                            <a:off x="3337968" y="288122"/>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6CB003" w14:textId="77777777" w:rsidR="00C378F8" w:rsidRPr="00C663BF" w:rsidRDefault="00C378F8" w:rsidP="00914624">
                              <w:pPr>
                                <w:pStyle w:val="footer10pt-b-c"/>
                                <w:rPr>
                                  <w:b w:val="0"/>
                                </w:rPr>
                              </w:pPr>
                              <w:r>
                                <w:rPr>
                                  <w:b w:val="0"/>
                                </w:rPr>
                                <w:t>Button 1</w:t>
                              </w:r>
                            </w:p>
                            <w:p w14:paraId="76A930F0" w14:textId="77777777" w:rsidR="00C378F8" w:rsidRPr="00C663BF" w:rsidRDefault="00C378F8" w:rsidP="00914624"/>
                          </w:txbxContent>
                        </wps:txbx>
                        <wps:bodyPr rot="0" vert="horz" wrap="square" lIns="91440" tIns="45720" rIns="91440" bIns="45720" anchor="t" anchorCtr="0" upright="1">
                          <a:noAutofit/>
                        </wps:bodyPr>
                      </wps:wsp>
                      <wps:wsp>
                        <wps:cNvPr id="48" name="Text Box 181"/>
                        <wps:cNvSpPr txBox="1">
                          <a:spLocks noChangeArrowheads="1"/>
                        </wps:cNvSpPr>
                        <wps:spPr bwMode="auto">
                          <a:xfrm>
                            <a:off x="3337968" y="638381"/>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75CD3" w14:textId="77777777" w:rsidR="00C378F8" w:rsidRDefault="00C378F8" w:rsidP="00914624">
                              <w:pPr>
                                <w:jc w:val="center"/>
                              </w:pPr>
                              <w:r>
                                <w:rPr>
                                  <w:color w:val="000000" w:themeColor="text1"/>
                                </w:rPr>
                                <w:t>Button 2</w:t>
                              </w:r>
                            </w:p>
                            <w:p w14:paraId="2240EB63" w14:textId="77777777" w:rsidR="00C378F8" w:rsidRDefault="00C378F8" w:rsidP="00914624">
                              <w:pPr>
                                <w:jc w:val="center"/>
                              </w:pPr>
                            </w:p>
                          </w:txbxContent>
                        </wps:txbx>
                        <wps:bodyPr rot="0" vert="horz" wrap="square" lIns="91440" tIns="45720" rIns="91440" bIns="45720" anchor="t" anchorCtr="0" upright="1">
                          <a:noAutofit/>
                        </wps:bodyPr>
                      </wps:wsp>
                    </wpc:wpc>
                  </a:graphicData>
                </a:graphic>
              </wp:inline>
            </w:drawing>
          </mc:Choice>
          <mc:Fallback>
            <w:pict>
              <v:group w14:anchorId="51F137D9" id="Canvas 176" o:spid="_x0000_s1044" editas="canvas" style="width:356.25pt;height:83.25pt;mso-position-horizontal-relative:char;mso-position-vertical-relative:line" coordsize="45243,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">
                <v:shape id="_x0000_s1045" type="#_x0000_t75" style="position:absolute;width:45243;height:10572;visibility:visible;mso-wrap-style:square">
                  <v:fill o:detectmouseclick="t"/>
                  <v:path o:connecttype="none"/>
                </v:shape>
                <v:shape id="Text Box 178" o:spid="_x0000_s1046" type="#_x0000_t202" style="position:absolute;left:19572;top:3251;width:11044;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" filled="f" strokecolor="black [3213]" strokeweight=".5pt">
                  <v:stroke startarrowwidth="narrow" startarrowlength="short" endarrowwidth="narrow" endarrowlength="short"/>
                  <v:textbox>
                    <w:txbxContent>
                      <w:p w14:paraId="17EF7CAC" w14:textId="77777777" w:rsidR="00C378F8" w:rsidRPr="006D7F8A" w:rsidRDefault="00C378F8" w:rsidP="00914624">
                        <w:pPr>
                          <w:jc w:val="center"/>
                          <w:rPr>
                            <w:color w:val="000000" w:themeColor="text1"/>
                          </w:rPr>
                        </w:pPr>
                        <w:r>
                          <w:rPr>
                            <w:color w:val="000000" w:themeColor="text1"/>
                          </w:rPr>
                          <w:t>LED(s)</w:t>
                        </w:r>
                      </w:p>
                      <w:p w14:paraId="598E82A9" w14:textId="77777777" w:rsidR="00C378F8" w:rsidRDefault="00C378F8" w:rsidP="00914624">
                        <w:pPr>
                          <w:jc w:val="center"/>
                        </w:pPr>
                      </w:p>
                      <w:p w14:paraId="4B3785BB" w14:textId="77777777" w:rsidR="00C378F8" w:rsidRDefault="00C378F8" w:rsidP="00914624">
                        <w:pPr>
                          <w:jc w:val="center"/>
                        </w:pPr>
                      </w:p>
                      <w:p w14:paraId="2C1225D6" w14:textId="77777777" w:rsidR="00C378F8" w:rsidRDefault="00C378F8" w:rsidP="00914624"/>
                      <w:p w14:paraId="4F42407C" w14:textId="77777777" w:rsidR="00C378F8" w:rsidRDefault="00C378F8" w:rsidP="00914624"/>
                      <w:p w14:paraId="3BB0A24C" w14:textId="77777777" w:rsidR="00C378F8" w:rsidRDefault="00C378F8" w:rsidP="00914624"/>
                      <w:p w14:paraId="024F21DE" w14:textId="77777777" w:rsidR="00C378F8" w:rsidRDefault="00C378F8" w:rsidP="00914624"/>
                      <w:p w14:paraId="30D2F679" w14:textId="77777777" w:rsidR="00C378F8" w:rsidRDefault="00C378F8" w:rsidP="00914624"/>
                      <w:p w14:paraId="28465BF9" w14:textId="77777777" w:rsidR="00C378F8" w:rsidRDefault="00C378F8" w:rsidP="00914624"/>
                      <w:p w14:paraId="2E432C09" w14:textId="77777777" w:rsidR="00C378F8" w:rsidRDefault="00C378F8" w:rsidP="00914624"/>
                      <w:p w14:paraId="61FD212C" w14:textId="77777777" w:rsidR="00C378F8" w:rsidRDefault="00C378F8" w:rsidP="00914624"/>
                      <w:p w14:paraId="46EE6EE6" w14:textId="77777777" w:rsidR="00C378F8" w:rsidRDefault="00C378F8" w:rsidP="00914624"/>
                      <w:p w14:paraId="44214632" w14:textId="77777777" w:rsidR="00C378F8" w:rsidRDefault="00C378F8" w:rsidP="00914624"/>
                      <w:p w14:paraId="4B8EC16F" w14:textId="77777777" w:rsidR="00C378F8" w:rsidRDefault="00C378F8" w:rsidP="00914624"/>
                      <w:p w14:paraId="3E9F8DED" w14:textId="77777777" w:rsidR="00C378F8" w:rsidRDefault="00C378F8" w:rsidP="00914624"/>
                    </w:txbxContent>
                  </v:textbox>
                </v:shape>
                <v:shape id="Text Box 179" o:spid="_x0000_s1047" type="#_x0000_t202" style="position:absolute;left:4467;top:3066;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" strokeweight=".5pt">
                  <v:stroke startarrowwidth="narrow" startarrowlength="short" endarrowwidth="narrow" endarrowlength="short"/>
                  <v:textbox>
                    <w:txbxContent>
                      <w:p w14:paraId="0A148555" w14:textId="77777777" w:rsidR="00C378F8" w:rsidRDefault="00C378F8" w:rsidP="00914624">
                        <w:pPr>
                          <w:jc w:val="center"/>
                        </w:pPr>
                        <w:r>
                          <w:t>LCD Screen</w:t>
                        </w:r>
                      </w:p>
                      <w:p w14:paraId="504BC540" w14:textId="77777777" w:rsidR="00C378F8" w:rsidRDefault="00C378F8" w:rsidP="00914624">
                        <w:pPr>
                          <w:jc w:val="center"/>
                        </w:pPr>
                      </w:p>
                      <w:p w14:paraId="05DB0B02" w14:textId="77777777" w:rsidR="00C378F8" w:rsidRDefault="00C378F8" w:rsidP="00914624">
                        <w:pPr>
                          <w:jc w:val="center"/>
                        </w:pPr>
                      </w:p>
                      <w:p w14:paraId="3F420EA3" w14:textId="77777777" w:rsidR="00C378F8" w:rsidRDefault="00C378F8" w:rsidP="00914624">
                        <w:pPr>
                          <w:jc w:val="center"/>
                        </w:pPr>
                      </w:p>
                      <w:p w14:paraId="643864EB" w14:textId="77777777" w:rsidR="00C378F8" w:rsidRDefault="00C378F8" w:rsidP="00914624"/>
                      <w:p w14:paraId="6284862D" w14:textId="77777777" w:rsidR="00C378F8" w:rsidRDefault="00C378F8" w:rsidP="00914624"/>
                      <w:p w14:paraId="111C6164" w14:textId="77777777" w:rsidR="00C378F8" w:rsidRDefault="00C378F8" w:rsidP="00914624"/>
                      <w:p w14:paraId="08D0E22B" w14:textId="77777777" w:rsidR="00C378F8" w:rsidRDefault="00C378F8" w:rsidP="00914624"/>
                      <w:p w14:paraId="50813EDF" w14:textId="77777777" w:rsidR="00C378F8" w:rsidRDefault="00C378F8" w:rsidP="00914624"/>
                      <w:p w14:paraId="0955D425" w14:textId="77777777" w:rsidR="00C378F8" w:rsidRDefault="00C378F8" w:rsidP="00914624"/>
                      <w:p w14:paraId="3CB84ED5" w14:textId="77777777" w:rsidR="00C378F8" w:rsidRDefault="00C378F8" w:rsidP="00914624"/>
                      <w:p w14:paraId="05B50E7C" w14:textId="77777777" w:rsidR="00C378F8" w:rsidRDefault="00C378F8" w:rsidP="00914624"/>
                      <w:p w14:paraId="0DF95B01" w14:textId="77777777" w:rsidR="00C378F8" w:rsidRDefault="00C378F8" w:rsidP="00914624"/>
                      <w:p w14:paraId="3224F26E" w14:textId="77777777" w:rsidR="00C378F8" w:rsidRDefault="00C378F8" w:rsidP="00914624"/>
                      <w:p w14:paraId="4E754139" w14:textId="77777777" w:rsidR="00C378F8" w:rsidRDefault="00C378F8" w:rsidP="00914624"/>
                      <w:p w14:paraId="03540AB1" w14:textId="77777777" w:rsidR="00C378F8" w:rsidRDefault="00C378F8" w:rsidP="00914624"/>
                      <w:p w14:paraId="4A2AD9C1" w14:textId="77777777" w:rsidR="00C378F8" w:rsidRDefault="00C378F8" w:rsidP="00914624"/>
                      <w:p w14:paraId="68F09675" w14:textId="77777777" w:rsidR="00C378F8" w:rsidRDefault="00C378F8" w:rsidP="00914624"/>
                      <w:p w14:paraId="70C8F313" w14:textId="77777777" w:rsidR="00C378F8" w:rsidRDefault="00C378F8" w:rsidP="00914624"/>
                      <w:p w14:paraId="6822014F" w14:textId="77777777" w:rsidR="00C378F8" w:rsidRDefault="00C378F8" w:rsidP="00914624"/>
                      <w:p w14:paraId="7B9912A1" w14:textId="77777777" w:rsidR="00C378F8" w:rsidRDefault="00C378F8" w:rsidP="00914624"/>
                    </w:txbxContent>
                  </v:textbox>
                </v:shape>
                <v:shape id="Text Box 180" o:spid="_x0000_s1048" type="#_x0000_t202" style="position:absolute;left:33379;top:2881;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" strokecolor="black [3213]" strokeweight=".5pt">
                  <v:stroke startarrowwidth="narrow" startarrowlength="short" endarrowwidth="narrow" endarrowlength="short"/>
                  <v:textbox>
                    <w:txbxContent>
                      <w:p w14:paraId="3A6CB003" w14:textId="77777777" w:rsidR="00C378F8" w:rsidRPr="00C663BF" w:rsidRDefault="00C378F8" w:rsidP="00914624">
                        <w:pPr>
                          <w:pStyle w:val="footer10pt-b-c"/>
                          <w:rPr>
                            <w:b w:val="0"/>
                          </w:rPr>
                        </w:pPr>
                        <w:r>
                          <w:rPr>
                            <w:b w:val="0"/>
                          </w:rPr>
                          <w:t>Button 1</w:t>
                        </w:r>
                      </w:p>
                      <w:p w14:paraId="76A930F0" w14:textId="77777777" w:rsidR="00C378F8" w:rsidRPr="00C663BF" w:rsidRDefault="00C378F8" w:rsidP="00914624"/>
                    </w:txbxContent>
                  </v:textbox>
                </v:shape>
                <v:shape id="Text Box 181" o:spid="_x0000_s1049" type="#_x0000_t202" style="position:absolute;left:33379;top:6383;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" strokecolor="black [3213]" strokeweight=".5pt">
                  <v:stroke startarrowwidth="narrow" startarrowlength="short" endarrowwidth="narrow" endarrowlength="short"/>
                  <v:textbox>
                    <w:txbxContent>
                      <w:p w14:paraId="53C75CD3" w14:textId="77777777" w:rsidR="00C378F8" w:rsidRDefault="00C378F8" w:rsidP="00914624">
                        <w:pPr>
                          <w:jc w:val="center"/>
                        </w:pPr>
                        <w:r>
                          <w:rPr>
                            <w:color w:val="000000" w:themeColor="text1"/>
                          </w:rPr>
                          <w:t>Button 2</w:t>
                        </w:r>
                      </w:p>
                      <w:p w14:paraId="2240EB63" w14:textId="77777777" w:rsidR="00C378F8" w:rsidRDefault="00C378F8" w:rsidP="00914624">
                        <w:pPr>
                          <w:jc w:val="center"/>
                        </w:pPr>
                      </w:p>
                    </w:txbxContent>
                  </v:textbox>
                </v:shape>
                <w10:anchorlock/>
              </v:group>
            </w:pict>
          </mc:Fallback>
        </mc:AlternateContent>
      </w:r>
    </w:p>
    <w:p w14:paraId="64E8AB16" w14:textId="77777777" w:rsidR="00914624" w:rsidRDefault="00914624" w:rsidP="00914624">
      <w:pPr>
        <w:pStyle w:val="Caption"/>
      </w:pPr>
      <w:bookmarkStart w:id="13" w:name="_Toc282375101"/>
      <w:r>
        <w:t xml:space="preserve">Figure 3.4 User Interface </w:t>
      </w:r>
      <w:bookmarkEnd w:id="13"/>
    </w:p>
    <w:p w14:paraId="4CF844FB" w14:textId="77777777" w:rsidR="00914624" w:rsidRDefault="00914624" w:rsidP="00914624">
      <w:pPr>
        <w:pStyle w:val="Body"/>
      </w:pPr>
    </w:p>
    <w:p w14:paraId="6B7B30CA" w14:textId="77777777" w:rsidR="00914624" w:rsidRDefault="00914624" w:rsidP="00914624">
      <w:pPr>
        <w:pStyle w:val="Heading2"/>
      </w:pPr>
      <w:r>
        <w:t>Movement Block</w:t>
      </w:r>
    </w:p>
    <w:p w14:paraId="700BACE4" w14:textId="77777777" w:rsidR="00914624" w:rsidRDefault="00914624" w:rsidP="00914624">
      <w:pPr>
        <w:pStyle w:val="Body"/>
      </w:pPr>
      <w:r>
        <w:t>The motor block is control by the FRAM board. It has two electric motors connected with wheels and a caster wheel in the back of the car. The FRAM board sends out instructions that are executed by the motors. The motors allow the car to go forward and make different shapes such as circle, figure 8 and triangle. The caster wheel is attached to the back of the car to keep the car level and easy to navigate.</w:t>
      </w:r>
    </w:p>
    <w:p w14:paraId="0AF49C3F" w14:textId="77777777" w:rsidR="00914624" w:rsidRDefault="00914624" w:rsidP="00914624">
      <w:pPr>
        <w:pStyle w:val="Body"/>
      </w:pPr>
      <w:r>
        <w:rPr>
          <w:noProof/>
        </w:rPr>
        <mc:AlternateContent>
          <mc:Choice Requires="wpc">
            <w:drawing>
              <wp:inline distT="0" distB="0" distL="0" distR="0" wp14:anchorId="2D8916A8" wp14:editId="7F36E9E4">
                <wp:extent cx="6315075" cy="1057275"/>
                <wp:effectExtent l="0" t="0" r="0" b="0"/>
                <wp:docPr id="65" name="Canvas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1" name="Text Box 178"/>
                        <wps:cNvSpPr txBox="1">
                          <a:spLocks noChangeArrowheads="1"/>
                        </wps:cNvSpPr>
                        <wps:spPr bwMode="auto">
                          <a:xfrm>
                            <a:off x="4348014" y="248993"/>
                            <a:ext cx="1104405" cy="572686"/>
                          </a:xfrm>
                          <a:prstGeom prst="rect">
                            <a:avLst/>
                          </a:prstGeom>
                          <a:noFill/>
                          <a:ln w="6350">
                            <a:solidFill>
                              <a:schemeClr val="tx1"/>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C907BF" w14:textId="77777777" w:rsidR="00C378F8" w:rsidRDefault="00C378F8" w:rsidP="00914624">
                              <w:r>
                                <w:rPr>
                                  <w:color w:val="000000" w:themeColor="text1"/>
                                </w:rPr>
                                <w:t>Caster wheel</w:t>
                              </w:r>
                            </w:p>
                            <w:p w14:paraId="1F3AF4B8" w14:textId="77777777" w:rsidR="00C378F8" w:rsidRDefault="00C378F8" w:rsidP="00914624"/>
                          </w:txbxContent>
                        </wps:txbx>
                        <wps:bodyPr rot="0" vert="horz" wrap="square" lIns="91440" tIns="45720" rIns="91440" bIns="45720" anchor="t" anchorCtr="0" upright="1">
                          <a:noAutofit/>
                        </wps:bodyPr>
                      </wps:wsp>
                      <wps:wsp>
                        <wps:cNvPr id="57" name="Text Box 179"/>
                        <wps:cNvSpPr txBox="1">
                          <a:spLocks noChangeArrowheads="1"/>
                        </wps:cNvSpPr>
                        <wps:spPr bwMode="auto">
                          <a:xfrm>
                            <a:off x="1863626" y="278083"/>
                            <a:ext cx="1105294" cy="572686"/>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A0110D" w14:textId="77777777" w:rsidR="00C378F8" w:rsidRDefault="00C378F8" w:rsidP="00914624">
                              <w:pPr>
                                <w:jc w:val="center"/>
                              </w:pPr>
                              <w:r>
                                <w:t>FRAM board</w:t>
                              </w:r>
                            </w:p>
                            <w:p w14:paraId="16BAC6C3" w14:textId="77777777" w:rsidR="00C378F8" w:rsidRDefault="00C378F8" w:rsidP="00914624">
                              <w:pPr>
                                <w:jc w:val="center"/>
                              </w:pPr>
                            </w:p>
                            <w:p w14:paraId="1667F2AC" w14:textId="77777777" w:rsidR="00C378F8" w:rsidRDefault="00C378F8" w:rsidP="00914624">
                              <w:pPr>
                                <w:jc w:val="center"/>
                              </w:pPr>
                            </w:p>
                            <w:p w14:paraId="2CD55D11" w14:textId="77777777" w:rsidR="00C378F8" w:rsidRDefault="00C378F8" w:rsidP="00914624">
                              <w:pPr>
                                <w:jc w:val="center"/>
                              </w:pPr>
                            </w:p>
                            <w:p w14:paraId="106031F1" w14:textId="77777777" w:rsidR="00C378F8" w:rsidRDefault="00C378F8" w:rsidP="00914624"/>
                            <w:p w14:paraId="55689915" w14:textId="77777777" w:rsidR="00C378F8" w:rsidRDefault="00C378F8" w:rsidP="00914624"/>
                            <w:p w14:paraId="28C58CC1" w14:textId="77777777" w:rsidR="00C378F8" w:rsidRDefault="00C378F8" w:rsidP="00914624"/>
                            <w:p w14:paraId="3DB57E96" w14:textId="77777777" w:rsidR="00C378F8" w:rsidRDefault="00C378F8" w:rsidP="00914624"/>
                            <w:p w14:paraId="76C61C5A" w14:textId="77777777" w:rsidR="00C378F8" w:rsidRDefault="00C378F8" w:rsidP="00914624"/>
                            <w:p w14:paraId="293A9D10" w14:textId="77777777" w:rsidR="00C378F8" w:rsidRDefault="00C378F8" w:rsidP="00914624"/>
                            <w:p w14:paraId="48A825BC" w14:textId="77777777" w:rsidR="00C378F8" w:rsidRDefault="00C378F8" w:rsidP="00914624"/>
                            <w:p w14:paraId="75BC7C9A" w14:textId="77777777" w:rsidR="00C378F8" w:rsidRDefault="00C378F8" w:rsidP="00914624"/>
                            <w:p w14:paraId="5B0521F2" w14:textId="77777777" w:rsidR="00C378F8" w:rsidRDefault="00C378F8" w:rsidP="00914624"/>
                            <w:p w14:paraId="6EF42072" w14:textId="77777777" w:rsidR="00C378F8" w:rsidRDefault="00C378F8" w:rsidP="00914624"/>
                            <w:p w14:paraId="268DA5F5" w14:textId="77777777" w:rsidR="00C378F8" w:rsidRDefault="00C378F8" w:rsidP="00914624"/>
                            <w:p w14:paraId="23247B40" w14:textId="77777777" w:rsidR="00C378F8" w:rsidRDefault="00C378F8" w:rsidP="00914624"/>
                            <w:p w14:paraId="49991885" w14:textId="77777777" w:rsidR="00C378F8" w:rsidRDefault="00C378F8" w:rsidP="00914624"/>
                            <w:p w14:paraId="114E9118" w14:textId="77777777" w:rsidR="00C378F8" w:rsidRDefault="00C378F8" w:rsidP="00914624"/>
                            <w:p w14:paraId="0E20F2FB" w14:textId="77777777" w:rsidR="00C378F8" w:rsidRDefault="00C378F8" w:rsidP="00914624"/>
                            <w:p w14:paraId="21162F92" w14:textId="77777777" w:rsidR="00C378F8" w:rsidRDefault="00C378F8" w:rsidP="00914624"/>
                            <w:p w14:paraId="6B2BCA34" w14:textId="77777777" w:rsidR="00C378F8" w:rsidRDefault="00C378F8" w:rsidP="00914624"/>
                          </w:txbxContent>
                        </wps:txbx>
                        <wps:bodyPr rot="0" vert="horz" wrap="square" lIns="91440" tIns="45720" rIns="91440" bIns="45720" anchor="t" anchorCtr="0" upright="1">
                          <a:noAutofit/>
                        </wps:bodyPr>
                      </wps:wsp>
                      <wps:wsp>
                        <wps:cNvPr id="59" name="Text Box 180"/>
                        <wps:cNvSpPr txBox="1">
                          <a:spLocks noChangeArrowheads="1"/>
                        </wps:cNvSpPr>
                        <wps:spPr bwMode="auto">
                          <a:xfrm>
                            <a:off x="3195093" y="116672"/>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9D0AF8" w14:textId="77777777" w:rsidR="00C378F8" w:rsidRPr="00C663BF" w:rsidRDefault="00C378F8" w:rsidP="00914624">
                              <w:pPr>
                                <w:pStyle w:val="footer10pt-b-c"/>
                                <w:rPr>
                                  <w:b w:val="0"/>
                                </w:rPr>
                              </w:pPr>
                              <w:r>
                                <w:rPr>
                                  <w:b w:val="0"/>
                                </w:rPr>
                                <w:t>Left Motor</w:t>
                              </w:r>
                            </w:p>
                            <w:p w14:paraId="41BA8EEE" w14:textId="77777777" w:rsidR="00C378F8" w:rsidRPr="00C663BF" w:rsidRDefault="00C378F8" w:rsidP="00914624"/>
                          </w:txbxContent>
                        </wps:txbx>
                        <wps:bodyPr rot="0" vert="horz" wrap="square" lIns="91440" tIns="45720" rIns="91440" bIns="45720" anchor="t" anchorCtr="0" upright="1">
                          <a:noAutofit/>
                        </wps:bodyPr>
                      </wps:wsp>
                      <wps:wsp>
                        <wps:cNvPr id="64" name="Text Box 181"/>
                        <wps:cNvSpPr txBox="1">
                          <a:spLocks noChangeArrowheads="1"/>
                        </wps:cNvSpPr>
                        <wps:spPr bwMode="auto">
                          <a:xfrm>
                            <a:off x="3185565" y="566156"/>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24C17" w14:textId="77777777" w:rsidR="00C378F8" w:rsidRDefault="00C378F8" w:rsidP="00914624">
                              <w:pPr>
                                <w:jc w:val="center"/>
                              </w:pPr>
                              <w:r>
                                <w:rPr>
                                  <w:color w:val="000000" w:themeColor="text1"/>
                                </w:rPr>
                                <w:t>Right Motor</w:t>
                              </w:r>
                            </w:p>
                            <w:p w14:paraId="73EE0304" w14:textId="77777777" w:rsidR="00C378F8" w:rsidRDefault="00C378F8" w:rsidP="00914624">
                              <w:pPr>
                                <w:jc w:val="center"/>
                              </w:pPr>
                            </w:p>
                          </w:txbxContent>
                        </wps:txbx>
                        <wps:bodyPr rot="0" vert="horz" wrap="square" lIns="91440" tIns="45720" rIns="91440" bIns="45720" anchor="t" anchorCtr="0" upright="1">
                          <a:noAutofit/>
                        </wps:bodyPr>
                      </wps:wsp>
                    </wpc:wpc>
                  </a:graphicData>
                </a:graphic>
              </wp:inline>
            </w:drawing>
          </mc:Choice>
          <mc:Fallback>
            <w:pict>
              <v:group w14:anchorId="2D8916A8" id="Canvas 65" o:spid="_x0000_s1050" editas="canvas" style="width:497.25pt;height:83.25pt;mso-position-horizontal-relative:char;mso-position-vertical-relative:line" coordsize="63150,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">
                <v:shape id="_x0000_s1051" type="#_x0000_t75" style="position:absolute;width:63150;height:10572;visibility:visible;mso-wrap-style:square">
                  <v:fill o:detectmouseclick="t"/>
                  <v:path o:connecttype="none"/>
                </v:shape>
                <v:shape id="Text Box 178" o:spid="_x0000_s1052" type="#_x0000_t202" style="position:absolute;left:43480;top:2489;width:11044;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" filled="f" strokecolor="black [3213]" strokeweight=".5pt">
                  <v:stroke startarrowwidth="narrow" startarrowlength="short" endarrowwidth="narrow" endarrowlength="short"/>
                  <v:textbox>
                    <w:txbxContent>
                      <w:p w14:paraId="34C907BF" w14:textId="77777777" w:rsidR="00C378F8" w:rsidRDefault="00C378F8" w:rsidP="00914624">
                        <w:r>
                          <w:rPr>
                            <w:color w:val="000000" w:themeColor="text1"/>
                          </w:rPr>
                          <w:t>Caster wheel</w:t>
                        </w:r>
                      </w:p>
                      <w:p w14:paraId="1F3AF4B8" w14:textId="77777777" w:rsidR="00C378F8" w:rsidRDefault="00C378F8" w:rsidP="00914624"/>
                    </w:txbxContent>
                  </v:textbox>
                </v:shape>
                <v:shape id="Text Box 179" o:spid="_x0000_s1053" type="#_x0000_t202" style="position:absolute;left:18636;top:2780;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" strokeweight=".5pt">
                  <v:stroke startarrowwidth="narrow" startarrowlength="short" endarrowwidth="narrow" endarrowlength="short"/>
                  <v:textbox>
                    <w:txbxContent>
                      <w:p w14:paraId="0BA0110D" w14:textId="77777777" w:rsidR="00C378F8" w:rsidRDefault="00C378F8" w:rsidP="00914624">
                        <w:pPr>
                          <w:jc w:val="center"/>
                        </w:pPr>
                        <w:r>
                          <w:t>FRAM board</w:t>
                        </w:r>
                      </w:p>
                      <w:p w14:paraId="16BAC6C3" w14:textId="77777777" w:rsidR="00C378F8" w:rsidRDefault="00C378F8" w:rsidP="00914624">
                        <w:pPr>
                          <w:jc w:val="center"/>
                        </w:pPr>
                      </w:p>
                      <w:p w14:paraId="1667F2AC" w14:textId="77777777" w:rsidR="00C378F8" w:rsidRDefault="00C378F8" w:rsidP="00914624">
                        <w:pPr>
                          <w:jc w:val="center"/>
                        </w:pPr>
                      </w:p>
                      <w:p w14:paraId="2CD55D11" w14:textId="77777777" w:rsidR="00C378F8" w:rsidRDefault="00C378F8" w:rsidP="00914624">
                        <w:pPr>
                          <w:jc w:val="center"/>
                        </w:pPr>
                      </w:p>
                      <w:p w14:paraId="106031F1" w14:textId="77777777" w:rsidR="00C378F8" w:rsidRDefault="00C378F8" w:rsidP="00914624"/>
                      <w:p w14:paraId="55689915" w14:textId="77777777" w:rsidR="00C378F8" w:rsidRDefault="00C378F8" w:rsidP="00914624"/>
                      <w:p w14:paraId="28C58CC1" w14:textId="77777777" w:rsidR="00C378F8" w:rsidRDefault="00C378F8" w:rsidP="00914624"/>
                      <w:p w14:paraId="3DB57E96" w14:textId="77777777" w:rsidR="00C378F8" w:rsidRDefault="00C378F8" w:rsidP="00914624"/>
                      <w:p w14:paraId="76C61C5A" w14:textId="77777777" w:rsidR="00C378F8" w:rsidRDefault="00C378F8" w:rsidP="00914624"/>
                      <w:p w14:paraId="293A9D10" w14:textId="77777777" w:rsidR="00C378F8" w:rsidRDefault="00C378F8" w:rsidP="00914624"/>
                      <w:p w14:paraId="48A825BC" w14:textId="77777777" w:rsidR="00C378F8" w:rsidRDefault="00C378F8" w:rsidP="00914624"/>
                      <w:p w14:paraId="75BC7C9A" w14:textId="77777777" w:rsidR="00C378F8" w:rsidRDefault="00C378F8" w:rsidP="00914624"/>
                      <w:p w14:paraId="5B0521F2" w14:textId="77777777" w:rsidR="00C378F8" w:rsidRDefault="00C378F8" w:rsidP="00914624"/>
                      <w:p w14:paraId="6EF42072" w14:textId="77777777" w:rsidR="00C378F8" w:rsidRDefault="00C378F8" w:rsidP="00914624"/>
                      <w:p w14:paraId="268DA5F5" w14:textId="77777777" w:rsidR="00C378F8" w:rsidRDefault="00C378F8" w:rsidP="00914624"/>
                      <w:p w14:paraId="23247B40" w14:textId="77777777" w:rsidR="00C378F8" w:rsidRDefault="00C378F8" w:rsidP="00914624"/>
                      <w:p w14:paraId="49991885" w14:textId="77777777" w:rsidR="00C378F8" w:rsidRDefault="00C378F8" w:rsidP="00914624"/>
                      <w:p w14:paraId="114E9118" w14:textId="77777777" w:rsidR="00C378F8" w:rsidRDefault="00C378F8" w:rsidP="00914624"/>
                      <w:p w14:paraId="0E20F2FB" w14:textId="77777777" w:rsidR="00C378F8" w:rsidRDefault="00C378F8" w:rsidP="00914624"/>
                      <w:p w14:paraId="21162F92" w14:textId="77777777" w:rsidR="00C378F8" w:rsidRDefault="00C378F8" w:rsidP="00914624"/>
                      <w:p w14:paraId="6B2BCA34" w14:textId="77777777" w:rsidR="00C378F8" w:rsidRDefault="00C378F8" w:rsidP="00914624"/>
                    </w:txbxContent>
                  </v:textbox>
                </v:shape>
                <v:shape id="Text Box 180" o:spid="_x0000_s1054" type="#_x0000_t202" style="position:absolute;left:31950;top:1166;width:8477;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" strokecolor="black [3213]" strokeweight=".5pt">
                  <v:stroke startarrowwidth="narrow" startarrowlength="short" endarrowwidth="narrow" endarrowlength="short"/>
                  <v:textbox>
                    <w:txbxContent>
                      <w:p w14:paraId="369D0AF8" w14:textId="77777777" w:rsidR="00C378F8" w:rsidRPr="00C663BF" w:rsidRDefault="00C378F8" w:rsidP="00914624">
                        <w:pPr>
                          <w:pStyle w:val="footer10pt-b-c"/>
                          <w:rPr>
                            <w:b w:val="0"/>
                          </w:rPr>
                        </w:pPr>
                        <w:r>
                          <w:rPr>
                            <w:b w:val="0"/>
                          </w:rPr>
                          <w:t>Left Motor</w:t>
                        </w:r>
                      </w:p>
                      <w:p w14:paraId="41BA8EEE" w14:textId="77777777" w:rsidR="00C378F8" w:rsidRPr="00C663BF" w:rsidRDefault="00C378F8" w:rsidP="00914624"/>
                    </w:txbxContent>
                  </v:textbox>
                </v:shape>
                <v:shape id="Text Box 181" o:spid="_x0000_s1055" type="#_x0000_t202" style="position:absolute;left:31855;top:5661;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" strokecolor="black [3213]" strokeweight=".5pt">
                  <v:stroke startarrowwidth="narrow" startarrowlength="short" endarrowwidth="narrow" endarrowlength="short"/>
                  <v:textbox>
                    <w:txbxContent>
                      <w:p w14:paraId="77C24C17" w14:textId="77777777" w:rsidR="00C378F8" w:rsidRDefault="00C378F8" w:rsidP="00914624">
                        <w:pPr>
                          <w:jc w:val="center"/>
                        </w:pPr>
                        <w:r>
                          <w:rPr>
                            <w:color w:val="000000" w:themeColor="text1"/>
                          </w:rPr>
                          <w:t>Right Motor</w:t>
                        </w:r>
                      </w:p>
                      <w:p w14:paraId="73EE0304" w14:textId="77777777" w:rsidR="00C378F8" w:rsidRDefault="00C378F8" w:rsidP="00914624">
                        <w:pPr>
                          <w:jc w:val="center"/>
                        </w:pPr>
                      </w:p>
                    </w:txbxContent>
                  </v:textbox>
                </v:shape>
                <w10:anchorlock/>
              </v:group>
            </w:pict>
          </mc:Fallback>
        </mc:AlternateContent>
      </w:r>
    </w:p>
    <w:p w14:paraId="651AC246" w14:textId="77777777" w:rsidR="00914624" w:rsidRDefault="00914624" w:rsidP="00914624">
      <w:pPr>
        <w:pStyle w:val="Caption"/>
      </w:pPr>
      <w:r>
        <w:t xml:space="preserve">Figure 3.5 Movement </w:t>
      </w:r>
    </w:p>
    <w:p w14:paraId="4E9BE9C5" w14:textId="77777777" w:rsidR="00914624" w:rsidRPr="001F7FA2" w:rsidRDefault="00914624" w:rsidP="00914624">
      <w:pPr>
        <w:pStyle w:val="Body"/>
      </w:pPr>
    </w:p>
    <w:p w14:paraId="4E640B73" w14:textId="77777777" w:rsidR="00914624" w:rsidRDefault="00914624" w:rsidP="00914624">
      <w:pPr>
        <w:pStyle w:val="Heading2"/>
      </w:pPr>
      <w:r>
        <w:t>Software Block</w:t>
      </w:r>
    </w:p>
    <w:p w14:paraId="6F180F4B" w14:textId="77777777" w:rsidR="00914624" w:rsidRDefault="00914624" w:rsidP="00914624">
      <w:pPr>
        <w:pStyle w:val="Body"/>
      </w:pPr>
      <w:r>
        <w:t>The system is programmed with the C language. The code is stored in the control board which controls how the devices act.</w:t>
      </w:r>
    </w:p>
    <w:p w14:paraId="090FAC42" w14:textId="77777777" w:rsidR="00914624" w:rsidRDefault="00914624" w:rsidP="00914624">
      <w:pPr>
        <w:pStyle w:val="Body"/>
      </w:pPr>
    </w:p>
    <w:p w14:paraId="395004C4" w14:textId="77777777" w:rsidR="00914624" w:rsidRDefault="00914624" w:rsidP="00914624">
      <w:pPr>
        <w:pStyle w:val="Body"/>
      </w:pPr>
    </w:p>
    <w:p w14:paraId="4DD3B429" w14:textId="77777777" w:rsidR="00914624" w:rsidRDefault="00914624" w:rsidP="00914624">
      <w:pPr>
        <w:pStyle w:val="Heading1"/>
      </w:pPr>
      <w:bookmarkStart w:id="14" w:name="_Toc282375081"/>
      <w:r>
        <w:lastRenderedPageBreak/>
        <w:t xml:space="preserve">Hardware </w:t>
      </w:r>
      <w:bookmarkEnd w:id="14"/>
    </w:p>
    <w:p w14:paraId="4DB36462" w14:textId="77777777" w:rsidR="00914624" w:rsidRDefault="00914624" w:rsidP="00914624">
      <w:pPr>
        <w:pStyle w:val="Body"/>
        <w:spacing w:line="259" w:lineRule="auto"/>
      </w:pPr>
      <w:r>
        <w:t>This section describes the peripheral components and microcontroller that make up the autonomous car.</w:t>
      </w:r>
    </w:p>
    <w:p w14:paraId="761ED51F" w14:textId="77777777" w:rsidR="00914624" w:rsidRDefault="00914624" w:rsidP="00914624">
      <w:pPr>
        <w:pStyle w:val="Heading2"/>
        <w:spacing w:line="259" w:lineRule="auto"/>
      </w:pPr>
      <w:bookmarkStart w:id="15" w:name="_Hlk505383132"/>
      <w:r>
        <w:t>LCD/LED Push Button Interface</w:t>
      </w:r>
    </w:p>
    <w:p w14:paraId="17E2F815" w14:textId="77777777" w:rsidR="00914624" w:rsidRDefault="00914624" w:rsidP="00914624">
      <w:pPr>
        <w:pStyle w:val="Body"/>
        <w:jc w:val="center"/>
      </w:pPr>
      <w:r>
        <w:rPr>
          <w:noProof/>
        </w:rPr>
        <w:drawing>
          <wp:inline distT="0" distB="0" distL="0" distR="0" wp14:anchorId="78B7DF3D" wp14:editId="40FC1A7A">
            <wp:extent cx="3148686" cy="2943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6059" cy="2950117"/>
                    </a:xfrm>
                    <a:prstGeom prst="rect">
                      <a:avLst/>
                    </a:prstGeom>
                    <a:noFill/>
                    <a:ln>
                      <a:noFill/>
                    </a:ln>
                  </pic:spPr>
                </pic:pic>
              </a:graphicData>
            </a:graphic>
          </wp:inline>
        </w:drawing>
      </w:r>
    </w:p>
    <w:bookmarkEnd w:id="15"/>
    <w:p w14:paraId="7953EDCE" w14:textId="77777777" w:rsidR="00914624" w:rsidRDefault="00914624" w:rsidP="00914624">
      <w:pPr>
        <w:pStyle w:val="Caption"/>
        <w:rPr>
          <w:noProof/>
        </w:rPr>
      </w:pPr>
      <w:r>
        <w:t>Figure 4.1</w:t>
      </w:r>
      <w:r w:rsidRPr="1603B3F6">
        <w:rPr>
          <w:noProof/>
        </w:rPr>
        <w:t xml:space="preserve"> </w:t>
      </w:r>
      <w:r>
        <w:rPr>
          <w:noProof/>
        </w:rPr>
        <w:t>Pushbuttons and LCD Screen</w:t>
      </w:r>
    </w:p>
    <w:p w14:paraId="23D6F02C" w14:textId="77777777" w:rsidR="00914624" w:rsidRDefault="00914624" w:rsidP="00914624">
      <w:pPr>
        <w:pStyle w:val="Body"/>
        <w:jc w:val="center"/>
      </w:pPr>
      <w:r>
        <w:rPr>
          <w:noProof/>
        </w:rPr>
        <w:drawing>
          <wp:inline distT="0" distB="0" distL="0" distR="0" wp14:anchorId="229082C7" wp14:editId="1CF5D893">
            <wp:extent cx="6248400" cy="3775075"/>
            <wp:effectExtent l="0" t="0" r="0" b="0"/>
            <wp:docPr id="977509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248400" cy="3775075"/>
                    </a:xfrm>
                    <a:prstGeom prst="rect">
                      <a:avLst/>
                    </a:prstGeom>
                  </pic:spPr>
                </pic:pic>
              </a:graphicData>
            </a:graphic>
          </wp:inline>
        </w:drawing>
      </w:r>
    </w:p>
    <w:p w14:paraId="07C8970A" w14:textId="77777777" w:rsidR="00914624" w:rsidRDefault="00914624" w:rsidP="00914624">
      <w:pPr>
        <w:pStyle w:val="Caption"/>
        <w:rPr>
          <w:noProof/>
        </w:rPr>
      </w:pPr>
      <w:r>
        <w:t>Figure 4.2</w:t>
      </w:r>
      <w:r w:rsidRPr="1603B3F6">
        <w:rPr>
          <w:noProof/>
        </w:rPr>
        <w:t xml:space="preserve"> LCD Screen and Backlite</w:t>
      </w:r>
    </w:p>
    <w:p w14:paraId="3556FFF3" w14:textId="77777777" w:rsidR="00914624" w:rsidRDefault="00914624" w:rsidP="00914624">
      <w:pPr>
        <w:pStyle w:val="Body"/>
      </w:pPr>
    </w:p>
    <w:p w14:paraId="65A5D249" w14:textId="77777777" w:rsidR="00914624" w:rsidRDefault="00914624" w:rsidP="00914624">
      <w:pPr>
        <w:pStyle w:val="Body"/>
        <w:jc w:val="center"/>
      </w:pPr>
      <w:r>
        <w:rPr>
          <w:noProof/>
        </w:rPr>
        <w:lastRenderedPageBreak/>
        <w:drawing>
          <wp:inline distT="0" distB="0" distL="0" distR="0" wp14:anchorId="1E822F6F" wp14:editId="0362795D">
            <wp:extent cx="2859024" cy="1219200"/>
            <wp:effectExtent l="0" t="0" r="0" b="0"/>
            <wp:docPr id="148504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9024" cy="1219200"/>
                    </a:xfrm>
                    <a:prstGeom prst="rect">
                      <a:avLst/>
                    </a:prstGeom>
                  </pic:spPr>
                </pic:pic>
              </a:graphicData>
            </a:graphic>
          </wp:inline>
        </w:drawing>
      </w:r>
      <w:r>
        <w:rPr>
          <w:noProof/>
        </w:rPr>
        <w:drawing>
          <wp:inline distT="0" distB="0" distL="0" distR="0" wp14:anchorId="73D69590" wp14:editId="0A3498AC">
            <wp:extent cx="3314262" cy="1219200"/>
            <wp:effectExtent l="0" t="0" r="0" b="0"/>
            <wp:docPr id="1419385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14262" cy="1219200"/>
                    </a:xfrm>
                    <a:prstGeom prst="rect">
                      <a:avLst/>
                    </a:prstGeom>
                  </pic:spPr>
                </pic:pic>
              </a:graphicData>
            </a:graphic>
          </wp:inline>
        </w:drawing>
      </w:r>
    </w:p>
    <w:p w14:paraId="25811F86" w14:textId="77777777" w:rsidR="00914624" w:rsidRDefault="00914624" w:rsidP="00914624">
      <w:pPr>
        <w:pStyle w:val="Body"/>
        <w:jc w:val="center"/>
      </w:pPr>
    </w:p>
    <w:p w14:paraId="65A32BD2" w14:textId="77777777" w:rsidR="00914624" w:rsidRDefault="00914624" w:rsidP="00914624">
      <w:pPr>
        <w:pStyle w:val="Body"/>
        <w:jc w:val="center"/>
        <w:rPr>
          <w:b/>
        </w:rPr>
      </w:pPr>
    </w:p>
    <w:p w14:paraId="3FD516D1" w14:textId="77777777" w:rsidR="00914624" w:rsidRPr="001B731B" w:rsidRDefault="00914624" w:rsidP="00914624">
      <w:pPr>
        <w:pStyle w:val="Body"/>
        <w:jc w:val="center"/>
        <w:rPr>
          <w:b/>
          <w:bCs/>
        </w:rPr>
      </w:pPr>
      <w:r w:rsidRPr="1603B3F6">
        <w:rPr>
          <w:b/>
          <w:bCs/>
        </w:rPr>
        <w:t xml:space="preserve">Figure </w:t>
      </w:r>
      <w:r>
        <w:rPr>
          <w:b/>
          <w:bCs/>
        </w:rPr>
        <w:t>4.3</w:t>
      </w:r>
      <w:r w:rsidRPr="1603B3F6">
        <w:rPr>
          <w:b/>
          <w:bCs/>
          <w:noProof/>
        </w:rPr>
        <w:t xml:space="preserve"> Push Buttons and Reactive LEDs</w:t>
      </w:r>
    </w:p>
    <w:p w14:paraId="6CD92F9B" w14:textId="77777777" w:rsidR="00914624" w:rsidRDefault="00914624" w:rsidP="00914624">
      <w:pPr>
        <w:pStyle w:val="Body"/>
      </w:pPr>
    </w:p>
    <w:p w14:paraId="63044BC9" w14:textId="77777777" w:rsidR="00914624" w:rsidRDefault="00914624" w:rsidP="00914624">
      <w:pPr>
        <w:pStyle w:val="Body"/>
        <w:jc w:val="left"/>
      </w:pPr>
      <w:r>
        <w:t>Users can modify the car's behavior through a responsive LCD screen and two LEDs. The screen switches between two messages to inform the user that a button has been pressed. To understand when input is received, the two primary switches are connected to pull-up resistors and “de-bounced” programmatically to respond accurately to each press. In addition, the LEDs alternate on/off to inform the user when the car is “thinking,” or that the car’s operating system is running in its uninterrupted routine. The two LEDs are connected to resistors to reduce their brightness to a tolerable scale and extend playtime.</w:t>
      </w:r>
    </w:p>
    <w:p w14:paraId="36DC4F3D" w14:textId="77777777" w:rsidR="00914624" w:rsidRDefault="00914624" w:rsidP="00914624">
      <w:pPr>
        <w:pStyle w:val="Body"/>
        <w:jc w:val="left"/>
      </w:pPr>
    </w:p>
    <w:p w14:paraId="3CD89C3F" w14:textId="77777777" w:rsidR="00914624" w:rsidRDefault="00914624" w:rsidP="00914624">
      <w:pPr>
        <w:pStyle w:val="Body"/>
        <w:jc w:val="left"/>
      </w:pPr>
    </w:p>
    <w:p w14:paraId="5CEEE27E" w14:textId="77777777" w:rsidR="00914624" w:rsidRDefault="00914624" w:rsidP="00914624">
      <w:pPr>
        <w:pStyle w:val="Body"/>
        <w:jc w:val="left"/>
      </w:pPr>
    </w:p>
    <w:p w14:paraId="5373F229" w14:textId="77777777" w:rsidR="00914624" w:rsidRDefault="00914624" w:rsidP="00914624">
      <w:pPr>
        <w:pStyle w:val="Body"/>
        <w:jc w:val="left"/>
      </w:pPr>
    </w:p>
    <w:p w14:paraId="221DE870" w14:textId="77777777" w:rsidR="00914624" w:rsidRDefault="00914624" w:rsidP="00914624">
      <w:pPr>
        <w:pStyle w:val="Body"/>
        <w:jc w:val="left"/>
      </w:pPr>
    </w:p>
    <w:p w14:paraId="706AC67C" w14:textId="77777777" w:rsidR="00914624" w:rsidRDefault="00914624" w:rsidP="00914624">
      <w:pPr>
        <w:pStyle w:val="Body"/>
        <w:jc w:val="left"/>
      </w:pPr>
    </w:p>
    <w:p w14:paraId="4B4D6CEC" w14:textId="77777777" w:rsidR="00914624" w:rsidRDefault="00914624" w:rsidP="00914624">
      <w:pPr>
        <w:pStyle w:val="Body"/>
        <w:jc w:val="left"/>
      </w:pPr>
    </w:p>
    <w:p w14:paraId="74586688" w14:textId="77777777" w:rsidR="00914624" w:rsidRDefault="00914624" w:rsidP="00914624">
      <w:pPr>
        <w:pStyle w:val="Body"/>
        <w:jc w:val="left"/>
      </w:pPr>
    </w:p>
    <w:p w14:paraId="7E627693" w14:textId="77777777" w:rsidR="00914624" w:rsidRDefault="00914624" w:rsidP="00914624">
      <w:pPr>
        <w:pStyle w:val="Body"/>
        <w:jc w:val="left"/>
      </w:pPr>
    </w:p>
    <w:p w14:paraId="226BD952" w14:textId="77777777" w:rsidR="00914624" w:rsidRDefault="00914624" w:rsidP="00914624">
      <w:pPr>
        <w:pStyle w:val="Body"/>
        <w:jc w:val="left"/>
      </w:pPr>
    </w:p>
    <w:p w14:paraId="1E7CD244" w14:textId="77777777" w:rsidR="00914624" w:rsidRDefault="00914624" w:rsidP="00914624">
      <w:pPr>
        <w:pStyle w:val="Body"/>
        <w:jc w:val="left"/>
      </w:pPr>
    </w:p>
    <w:p w14:paraId="359B4C60" w14:textId="77777777" w:rsidR="00914624" w:rsidRDefault="00914624" w:rsidP="00914624">
      <w:pPr>
        <w:pStyle w:val="Body"/>
        <w:jc w:val="left"/>
      </w:pPr>
    </w:p>
    <w:p w14:paraId="21CDD844" w14:textId="77777777" w:rsidR="00914624" w:rsidRDefault="00914624" w:rsidP="00914624">
      <w:pPr>
        <w:pStyle w:val="Body"/>
        <w:jc w:val="left"/>
      </w:pPr>
    </w:p>
    <w:p w14:paraId="70EE76ED" w14:textId="77777777" w:rsidR="00914624" w:rsidRDefault="00914624" w:rsidP="00914624">
      <w:pPr>
        <w:pStyle w:val="Body"/>
        <w:jc w:val="left"/>
      </w:pPr>
    </w:p>
    <w:p w14:paraId="07555438" w14:textId="77777777" w:rsidR="00914624" w:rsidRDefault="00914624" w:rsidP="00914624">
      <w:pPr>
        <w:pStyle w:val="Body"/>
        <w:jc w:val="left"/>
      </w:pPr>
    </w:p>
    <w:p w14:paraId="6F8C8E08" w14:textId="77777777" w:rsidR="00914624" w:rsidRDefault="00914624" w:rsidP="00914624">
      <w:pPr>
        <w:pStyle w:val="Body"/>
        <w:jc w:val="left"/>
      </w:pPr>
    </w:p>
    <w:p w14:paraId="7E31B0C1" w14:textId="77777777" w:rsidR="00914624" w:rsidRDefault="00914624" w:rsidP="00914624">
      <w:pPr>
        <w:pStyle w:val="Body"/>
        <w:jc w:val="left"/>
      </w:pPr>
    </w:p>
    <w:p w14:paraId="5356D306" w14:textId="77777777" w:rsidR="00914624" w:rsidRDefault="00914624" w:rsidP="00914624">
      <w:pPr>
        <w:pStyle w:val="Body"/>
        <w:jc w:val="left"/>
      </w:pPr>
    </w:p>
    <w:p w14:paraId="44EA7135" w14:textId="77777777" w:rsidR="00914624" w:rsidRDefault="00914624" w:rsidP="00914624">
      <w:pPr>
        <w:pStyle w:val="Body"/>
        <w:jc w:val="left"/>
      </w:pPr>
    </w:p>
    <w:p w14:paraId="7105EAE6" w14:textId="77777777" w:rsidR="00914624" w:rsidRDefault="00914624" w:rsidP="00914624">
      <w:pPr>
        <w:pStyle w:val="Body"/>
        <w:jc w:val="left"/>
      </w:pPr>
    </w:p>
    <w:p w14:paraId="0B1161EF" w14:textId="77777777" w:rsidR="00914624" w:rsidRDefault="00914624" w:rsidP="00914624">
      <w:pPr>
        <w:pStyle w:val="Body"/>
        <w:jc w:val="left"/>
      </w:pPr>
    </w:p>
    <w:p w14:paraId="34E6C25A" w14:textId="77777777" w:rsidR="00914624" w:rsidRDefault="00914624" w:rsidP="00914624">
      <w:pPr>
        <w:pStyle w:val="Heading2"/>
      </w:pPr>
      <w:bookmarkStart w:id="16" w:name="_Toc282375083"/>
      <w:r>
        <w:lastRenderedPageBreak/>
        <w:t>Power System</w:t>
      </w:r>
      <w:bookmarkEnd w:id="16"/>
    </w:p>
    <w:p w14:paraId="13BAB6D6" w14:textId="77777777" w:rsidR="00914624" w:rsidRDefault="00914624" w:rsidP="00914624">
      <w:pPr>
        <w:pStyle w:val="Body"/>
        <w:jc w:val="center"/>
      </w:pPr>
      <w:r>
        <w:rPr>
          <w:noProof/>
        </w:rPr>
        <w:drawing>
          <wp:inline distT="0" distB="0" distL="0" distR="0" wp14:anchorId="1ED1AC91" wp14:editId="6CD60559">
            <wp:extent cx="3762375" cy="27510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0800" cy="2757172"/>
                    </a:xfrm>
                    <a:prstGeom prst="rect">
                      <a:avLst/>
                    </a:prstGeom>
                    <a:noFill/>
                    <a:ln>
                      <a:noFill/>
                    </a:ln>
                  </pic:spPr>
                </pic:pic>
              </a:graphicData>
            </a:graphic>
          </wp:inline>
        </w:drawing>
      </w:r>
    </w:p>
    <w:p w14:paraId="7D04F5CC" w14:textId="77777777" w:rsidR="00914624" w:rsidRPr="006C1538" w:rsidRDefault="00914624" w:rsidP="00914624">
      <w:pPr>
        <w:pStyle w:val="Caption"/>
        <w:rPr>
          <w:noProof/>
        </w:rPr>
      </w:pPr>
      <w:r>
        <w:t>Figure 4.4</w:t>
      </w:r>
      <w:r w:rsidRPr="1603B3F6">
        <w:rPr>
          <w:noProof/>
        </w:rPr>
        <w:t xml:space="preserve"> Buck-Boost Converter </w:t>
      </w:r>
      <w:r>
        <w:rPr>
          <w:noProof/>
        </w:rPr>
        <w:t>Circuit</w:t>
      </w:r>
    </w:p>
    <w:p w14:paraId="42568CF1" w14:textId="77777777" w:rsidR="00914624" w:rsidRDefault="00914624" w:rsidP="00914624">
      <w:pPr>
        <w:pStyle w:val="Body"/>
        <w:jc w:val="center"/>
      </w:pPr>
      <w:r>
        <w:rPr>
          <w:noProof/>
        </w:rPr>
        <w:drawing>
          <wp:inline distT="0" distB="0" distL="0" distR="0" wp14:anchorId="69981CE4" wp14:editId="0B9956E2">
            <wp:extent cx="6400800" cy="2143125"/>
            <wp:effectExtent l="0" t="0" r="0" b="0"/>
            <wp:docPr id="8988524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00800" cy="2143125"/>
                    </a:xfrm>
                    <a:prstGeom prst="rect">
                      <a:avLst/>
                    </a:prstGeom>
                  </pic:spPr>
                </pic:pic>
              </a:graphicData>
            </a:graphic>
          </wp:inline>
        </w:drawing>
      </w:r>
    </w:p>
    <w:p w14:paraId="0D69E0E1" w14:textId="77777777" w:rsidR="00914624" w:rsidRDefault="00914624" w:rsidP="00914624">
      <w:pPr>
        <w:pStyle w:val="Caption"/>
        <w:rPr>
          <w:noProof/>
        </w:rPr>
      </w:pPr>
      <w:r>
        <w:t>Figure 4.5</w:t>
      </w:r>
      <w:r w:rsidRPr="1603B3F6">
        <w:rPr>
          <w:noProof/>
        </w:rPr>
        <w:t xml:space="preserve"> Buck-Boost Converter (DC Batteries to Car Microcontroller)</w:t>
      </w:r>
    </w:p>
    <w:p w14:paraId="31E4DDB9" w14:textId="77777777" w:rsidR="00914624" w:rsidRDefault="00914624" w:rsidP="00914624">
      <w:pPr>
        <w:pStyle w:val="Body"/>
        <w:jc w:val="center"/>
      </w:pPr>
    </w:p>
    <w:p w14:paraId="341ACEB6" w14:textId="77777777" w:rsidR="00914624" w:rsidRDefault="00914624" w:rsidP="00914624">
      <w:pPr>
        <w:pStyle w:val="Body"/>
        <w:jc w:val="left"/>
      </w:pPr>
      <w:r>
        <w:t>Power is received by 4 AA batteries connected to J10 . Since power can fluctuate between 2.8-6 Volts during regular use, a buck-boost converter adjusts the input voltage to 5 Volts. The MSP430 microcontroller then distributes the received power to the peripherals according to its processor, the user’s input and the car’s environment.</w:t>
      </w:r>
    </w:p>
    <w:p w14:paraId="0378E10E" w14:textId="77777777" w:rsidR="00914624" w:rsidRDefault="00914624" w:rsidP="00914624">
      <w:pPr>
        <w:pStyle w:val="Body"/>
        <w:jc w:val="left"/>
      </w:pPr>
    </w:p>
    <w:p w14:paraId="4F5E8DC2" w14:textId="77777777" w:rsidR="00914624" w:rsidRDefault="00914624" w:rsidP="00914624">
      <w:pPr>
        <w:pStyle w:val="Body"/>
        <w:jc w:val="left"/>
      </w:pPr>
    </w:p>
    <w:p w14:paraId="797123BD" w14:textId="77777777" w:rsidR="00914624" w:rsidRDefault="00914624" w:rsidP="00914624">
      <w:pPr>
        <w:pStyle w:val="Body"/>
        <w:jc w:val="left"/>
      </w:pPr>
    </w:p>
    <w:p w14:paraId="047508D1" w14:textId="77777777" w:rsidR="00914624" w:rsidRDefault="00914624" w:rsidP="00914624">
      <w:pPr>
        <w:pStyle w:val="Body"/>
        <w:jc w:val="left"/>
      </w:pPr>
    </w:p>
    <w:p w14:paraId="18DFF6D8" w14:textId="77777777" w:rsidR="00914624" w:rsidRDefault="00914624" w:rsidP="00914624">
      <w:pPr>
        <w:pStyle w:val="Body"/>
        <w:jc w:val="left"/>
      </w:pPr>
    </w:p>
    <w:p w14:paraId="630D89CB" w14:textId="77777777" w:rsidR="00914624" w:rsidRDefault="00914624" w:rsidP="00914624">
      <w:pPr>
        <w:pStyle w:val="Heading2"/>
        <w:spacing w:line="259" w:lineRule="auto"/>
      </w:pPr>
      <w:r>
        <w:lastRenderedPageBreak/>
        <w:t>Microcontroller</w:t>
      </w:r>
    </w:p>
    <w:p w14:paraId="196C1BF9" w14:textId="77777777" w:rsidR="00914624" w:rsidRDefault="00914624" w:rsidP="00914624">
      <w:pPr>
        <w:pStyle w:val="Body"/>
        <w:jc w:val="center"/>
      </w:pPr>
      <w:r>
        <w:rPr>
          <w:noProof/>
        </w:rPr>
        <w:drawing>
          <wp:inline distT="0" distB="0" distL="0" distR="0" wp14:anchorId="14A6DFD7" wp14:editId="60E5F65F">
            <wp:extent cx="2721525" cy="3948925"/>
            <wp:effectExtent l="0" t="4127"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726833" cy="3956627"/>
                    </a:xfrm>
                    <a:prstGeom prst="rect">
                      <a:avLst/>
                    </a:prstGeom>
                    <a:noFill/>
                    <a:ln>
                      <a:noFill/>
                    </a:ln>
                  </pic:spPr>
                </pic:pic>
              </a:graphicData>
            </a:graphic>
          </wp:inline>
        </w:drawing>
      </w:r>
    </w:p>
    <w:p w14:paraId="6379D029" w14:textId="77777777" w:rsidR="00914624" w:rsidRDefault="00914624" w:rsidP="00914624">
      <w:pPr>
        <w:pStyle w:val="Caption"/>
        <w:rPr>
          <w:noProof/>
        </w:rPr>
      </w:pPr>
      <w:r>
        <w:t>Figure 4.6</w:t>
      </w:r>
      <w:r w:rsidRPr="1603B3F6">
        <w:rPr>
          <w:noProof/>
        </w:rPr>
        <w:t xml:space="preserve"> </w:t>
      </w:r>
      <w:r>
        <w:rPr>
          <w:noProof/>
        </w:rPr>
        <w:t>MSP430 Microcontroller Board</w:t>
      </w:r>
    </w:p>
    <w:p w14:paraId="53339148" w14:textId="77777777" w:rsidR="00914624" w:rsidRPr="006C1538" w:rsidRDefault="00914624" w:rsidP="00914624">
      <w:pPr>
        <w:pStyle w:val="Body"/>
        <w:jc w:val="center"/>
      </w:pPr>
    </w:p>
    <w:p w14:paraId="7C594F91" w14:textId="77777777" w:rsidR="00914624" w:rsidRDefault="00914624" w:rsidP="00914624">
      <w:pPr>
        <w:pStyle w:val="Body"/>
        <w:jc w:val="center"/>
      </w:pPr>
      <w:r>
        <w:rPr>
          <w:noProof/>
        </w:rPr>
        <w:drawing>
          <wp:inline distT="0" distB="0" distL="0" distR="0" wp14:anchorId="71298E59" wp14:editId="6246E57D">
            <wp:extent cx="6391275" cy="4333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4333875"/>
                    </a:xfrm>
                    <a:prstGeom prst="rect">
                      <a:avLst/>
                    </a:prstGeom>
                    <a:noFill/>
                    <a:ln>
                      <a:noFill/>
                    </a:ln>
                  </pic:spPr>
                </pic:pic>
              </a:graphicData>
            </a:graphic>
          </wp:inline>
        </w:drawing>
      </w:r>
    </w:p>
    <w:p w14:paraId="094E7AC5" w14:textId="77777777" w:rsidR="00914624" w:rsidRDefault="00914624" w:rsidP="00914624">
      <w:pPr>
        <w:pStyle w:val="Caption"/>
        <w:rPr>
          <w:noProof/>
        </w:rPr>
      </w:pPr>
      <w:r>
        <w:t>Figure 4.7</w:t>
      </w:r>
      <w:r w:rsidRPr="1603B3F6">
        <w:rPr>
          <w:noProof/>
        </w:rPr>
        <w:t xml:space="preserve"> MSP430 Microcontroller</w:t>
      </w:r>
    </w:p>
    <w:p w14:paraId="22C88C3E" w14:textId="77777777" w:rsidR="00914624" w:rsidRDefault="00914624" w:rsidP="00914624">
      <w:pPr>
        <w:pStyle w:val="Body"/>
      </w:pPr>
      <w:r>
        <w:lastRenderedPageBreak/>
        <w:t>The Educational Sensing Car’s peripherals respond to stimuli using a programmed MSP430 microcontroller. For example, the microcontroller receives a low signal from a button and displays a new message to the LCD screen in response. The programmable pins connecting the listed peripherals to the microcontroller’s processor are listed below as proof of concept.</w:t>
      </w:r>
    </w:p>
    <w:p w14:paraId="02B8F49A" w14:textId="77777777" w:rsidR="00914624" w:rsidRDefault="00914624" w:rsidP="00914624">
      <w:pPr>
        <w:pStyle w:val="Body"/>
      </w:pPr>
    </w:p>
    <w:p w14:paraId="0C8C75C4" w14:textId="77777777" w:rsidR="00914624" w:rsidRDefault="00914624" w:rsidP="00914624">
      <w:pPr>
        <w:pStyle w:val="Body"/>
        <w:jc w:val="center"/>
      </w:pPr>
      <w:r>
        <w:rPr>
          <w:noProof/>
        </w:rPr>
        <w:drawing>
          <wp:inline distT="0" distB="0" distL="0" distR="0" wp14:anchorId="54DEE1AC" wp14:editId="05846798">
            <wp:extent cx="6391275" cy="3943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3943350"/>
                    </a:xfrm>
                    <a:prstGeom prst="rect">
                      <a:avLst/>
                    </a:prstGeom>
                    <a:noFill/>
                    <a:ln>
                      <a:noFill/>
                    </a:ln>
                  </pic:spPr>
                </pic:pic>
              </a:graphicData>
            </a:graphic>
          </wp:inline>
        </w:drawing>
      </w:r>
    </w:p>
    <w:p w14:paraId="038E8E11" w14:textId="77777777" w:rsidR="00914624" w:rsidRDefault="00914624" w:rsidP="00914624">
      <w:pPr>
        <w:pStyle w:val="Caption"/>
        <w:rPr>
          <w:noProof/>
        </w:rPr>
      </w:pPr>
      <w:r>
        <w:t>Figure 4.8</w:t>
      </w:r>
      <w:r w:rsidRPr="1603B3F6">
        <w:rPr>
          <w:noProof/>
        </w:rPr>
        <w:t xml:space="preserve"> Microcontroller Pin Configuration</w:t>
      </w:r>
    </w:p>
    <w:p w14:paraId="0EECCC94" w14:textId="77777777" w:rsidR="00914624" w:rsidRDefault="00914624" w:rsidP="00914624">
      <w:pPr>
        <w:pStyle w:val="Body"/>
      </w:pPr>
    </w:p>
    <w:p w14:paraId="2D710D02" w14:textId="77777777" w:rsidR="00914624" w:rsidRDefault="00914624" w:rsidP="00914624">
      <w:pPr>
        <w:pStyle w:val="Body"/>
      </w:pPr>
    </w:p>
    <w:p w14:paraId="650CBDFF" w14:textId="77777777" w:rsidR="00914624" w:rsidRDefault="00914624" w:rsidP="00914624">
      <w:pPr>
        <w:pStyle w:val="Body"/>
      </w:pPr>
    </w:p>
    <w:p w14:paraId="34E1C949" w14:textId="77777777" w:rsidR="00914624" w:rsidRDefault="00914624" w:rsidP="00914624">
      <w:pPr>
        <w:pStyle w:val="Body"/>
      </w:pPr>
    </w:p>
    <w:p w14:paraId="54F3D3B4" w14:textId="77777777" w:rsidR="00914624" w:rsidRDefault="00914624" w:rsidP="00914624">
      <w:pPr>
        <w:pStyle w:val="Body"/>
      </w:pPr>
    </w:p>
    <w:p w14:paraId="290D8698" w14:textId="77777777" w:rsidR="00914624" w:rsidRDefault="00914624" w:rsidP="00914624">
      <w:pPr>
        <w:pStyle w:val="Body"/>
      </w:pPr>
    </w:p>
    <w:p w14:paraId="06F145C5" w14:textId="77777777" w:rsidR="00914624" w:rsidRDefault="00914624" w:rsidP="00914624">
      <w:pPr>
        <w:pStyle w:val="Body"/>
      </w:pPr>
    </w:p>
    <w:p w14:paraId="710E5428" w14:textId="77777777" w:rsidR="00914624" w:rsidRDefault="00914624" w:rsidP="00914624">
      <w:pPr>
        <w:pStyle w:val="Body"/>
      </w:pPr>
    </w:p>
    <w:p w14:paraId="4DBF6835" w14:textId="77777777" w:rsidR="00914624" w:rsidRDefault="00914624" w:rsidP="00914624">
      <w:pPr>
        <w:pStyle w:val="Body"/>
      </w:pPr>
    </w:p>
    <w:p w14:paraId="430DA5D3" w14:textId="77777777" w:rsidR="00914624" w:rsidRDefault="00914624" w:rsidP="00914624">
      <w:pPr>
        <w:pStyle w:val="Body"/>
      </w:pPr>
    </w:p>
    <w:p w14:paraId="7D9F710E" w14:textId="77777777" w:rsidR="00914624" w:rsidRDefault="00914624" w:rsidP="00914624">
      <w:pPr>
        <w:pStyle w:val="Body"/>
      </w:pPr>
    </w:p>
    <w:p w14:paraId="68C12B62" w14:textId="77777777" w:rsidR="00914624" w:rsidRDefault="00914624" w:rsidP="00914624">
      <w:pPr>
        <w:pStyle w:val="Body"/>
      </w:pPr>
    </w:p>
    <w:p w14:paraId="55AA2DD6" w14:textId="77777777" w:rsidR="00914624" w:rsidRPr="00B501B4" w:rsidRDefault="00914624" w:rsidP="00914624">
      <w:pPr>
        <w:pStyle w:val="Body"/>
      </w:pPr>
    </w:p>
    <w:p w14:paraId="7CAD3F68" w14:textId="77777777" w:rsidR="00914624" w:rsidRDefault="00914624" w:rsidP="00914624">
      <w:pPr>
        <w:pStyle w:val="Heading2"/>
        <w:spacing w:line="259" w:lineRule="auto"/>
      </w:pPr>
      <w:r>
        <w:lastRenderedPageBreak/>
        <w:t>Motor Control Board</w:t>
      </w:r>
    </w:p>
    <w:p w14:paraId="1D6682BA" w14:textId="77777777" w:rsidR="00914624" w:rsidRDefault="00914624" w:rsidP="00914624">
      <w:pPr>
        <w:pStyle w:val="Body"/>
        <w:jc w:val="center"/>
      </w:pPr>
      <w:r>
        <w:rPr>
          <w:noProof/>
        </w:rPr>
        <w:drawing>
          <wp:inline distT="0" distB="0" distL="0" distR="0" wp14:anchorId="4386D91B" wp14:editId="2743C511">
            <wp:extent cx="3684830" cy="24257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3892" cy="2431685"/>
                    </a:xfrm>
                    <a:prstGeom prst="rect">
                      <a:avLst/>
                    </a:prstGeom>
                    <a:noFill/>
                    <a:ln>
                      <a:noFill/>
                    </a:ln>
                  </pic:spPr>
                </pic:pic>
              </a:graphicData>
            </a:graphic>
          </wp:inline>
        </w:drawing>
      </w:r>
    </w:p>
    <w:p w14:paraId="00B1DC7C" w14:textId="77777777" w:rsidR="00914624" w:rsidRDefault="00914624" w:rsidP="00914624">
      <w:pPr>
        <w:pStyle w:val="Caption"/>
        <w:rPr>
          <w:noProof/>
        </w:rPr>
      </w:pPr>
      <w:r>
        <w:t>Figure 4.9</w:t>
      </w:r>
      <w:r w:rsidRPr="1603B3F6">
        <w:rPr>
          <w:noProof/>
        </w:rPr>
        <w:t xml:space="preserve"> </w:t>
      </w:r>
      <w:r>
        <w:rPr>
          <w:noProof/>
        </w:rPr>
        <w:t>Motor Control PCB</w:t>
      </w:r>
    </w:p>
    <w:p w14:paraId="42643C64" w14:textId="77777777" w:rsidR="00914624" w:rsidRPr="00900597" w:rsidRDefault="00914624" w:rsidP="00914624"/>
    <w:p w14:paraId="1A6D9CC7" w14:textId="77777777" w:rsidR="00914624" w:rsidRDefault="00914624" w:rsidP="00914624">
      <w:pPr>
        <w:pStyle w:val="Body"/>
        <w:jc w:val="center"/>
      </w:pPr>
      <w:r>
        <w:rPr>
          <w:noProof/>
        </w:rPr>
        <w:drawing>
          <wp:inline distT="0" distB="0" distL="0" distR="0" wp14:anchorId="6DEBD1FF" wp14:editId="0AE42604">
            <wp:extent cx="6395085" cy="364045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5085" cy="3640455"/>
                    </a:xfrm>
                    <a:prstGeom prst="rect">
                      <a:avLst/>
                    </a:prstGeom>
                    <a:noFill/>
                    <a:ln>
                      <a:noFill/>
                    </a:ln>
                  </pic:spPr>
                </pic:pic>
              </a:graphicData>
            </a:graphic>
          </wp:inline>
        </w:drawing>
      </w:r>
    </w:p>
    <w:p w14:paraId="7A243211" w14:textId="77777777" w:rsidR="00914624" w:rsidRDefault="00914624" w:rsidP="00914624">
      <w:pPr>
        <w:pStyle w:val="Caption"/>
        <w:rPr>
          <w:noProof/>
        </w:rPr>
      </w:pPr>
      <w:r>
        <w:t>Figure 4.10</w:t>
      </w:r>
      <w:r>
        <w:rPr>
          <w:noProof/>
        </w:rPr>
        <w:t xml:space="preserve"> H-Bridge for Right Motor (mirror left H-Bridge schematic)</w:t>
      </w:r>
    </w:p>
    <w:p w14:paraId="59A1A3B8" w14:textId="77777777" w:rsidR="00914624" w:rsidRPr="00D477BE" w:rsidRDefault="00914624" w:rsidP="00914624"/>
    <w:p w14:paraId="2912B944" w14:textId="77777777" w:rsidR="00914624" w:rsidRPr="00DC3A65" w:rsidRDefault="00914624" w:rsidP="00914624">
      <w:pPr>
        <w:pStyle w:val="Body"/>
        <w:jc w:val="left"/>
      </w:pPr>
      <w:r>
        <w:t>The Educational Sensing Car uses an h-bridge to drive each motor based on digital I/O signals from the MSP430. Although the above images display a fully-assembled h-bridge for each motor, the current implementation consists of only two half-h-bridges. The two half-h-bridges bridges each consist of the N-FET Q21 and can only drive the motors in the forward direction based on the digital signal received from R_FORWARD and L_FORWARD.</w:t>
      </w:r>
    </w:p>
    <w:p w14:paraId="4E5A1D00" w14:textId="77777777" w:rsidR="00914624" w:rsidRPr="00D66A97" w:rsidRDefault="00914624" w:rsidP="00914624">
      <w:pPr>
        <w:pStyle w:val="Body"/>
      </w:pPr>
    </w:p>
    <w:p w14:paraId="721764C9" w14:textId="77777777" w:rsidR="00914624" w:rsidRDefault="00914624" w:rsidP="00914624">
      <w:pPr>
        <w:pStyle w:val="Heading1"/>
        <w:numPr>
          <w:ilvl w:val="0"/>
          <w:numId w:val="28"/>
        </w:numPr>
      </w:pPr>
      <w:bookmarkStart w:id="17" w:name="_Toc282375085"/>
      <w:r>
        <w:lastRenderedPageBreak/>
        <w:t xml:space="preserve">Test Process </w:t>
      </w:r>
      <w:bookmarkEnd w:id="17"/>
    </w:p>
    <w:p w14:paraId="0682606B" w14:textId="77777777" w:rsidR="00914624" w:rsidRPr="005B56D3" w:rsidRDefault="00914624" w:rsidP="00914624">
      <w:pPr>
        <w:pStyle w:val="Body"/>
        <w:ind w:left="360" w:firstLine="360"/>
      </w:pPr>
      <w:r>
        <w:t>To test that the hardware was functioning properly, we performed various tests including probing the board with a volt meter to ensure the voltage across various terminals was correct and verifying that the LCD turned on and displayed the proper text.</w:t>
      </w:r>
    </w:p>
    <w:p w14:paraId="52B9A3D7" w14:textId="77777777" w:rsidR="00914624" w:rsidRPr="00BE180C" w:rsidRDefault="00914624" w:rsidP="00914624">
      <w:pPr>
        <w:pStyle w:val="Body"/>
      </w:pPr>
    </w:p>
    <w:p w14:paraId="36CF4712" w14:textId="77777777" w:rsidR="00914624" w:rsidRDefault="00914624" w:rsidP="00914624">
      <w:pPr>
        <w:pStyle w:val="Heading2"/>
      </w:pPr>
      <w:r>
        <w:t>Volt meter</w:t>
      </w:r>
    </w:p>
    <w:p w14:paraId="48E660D2" w14:textId="77777777" w:rsidR="00914624" w:rsidRDefault="00914624" w:rsidP="00914624">
      <w:pPr>
        <w:pStyle w:val="Body"/>
        <w:ind w:left="720"/>
      </w:pPr>
      <w:r>
        <w:t>To verify that all the resistors were secured in place and connected after the assembly and reflow, we connected probes to ground and the high voltage point on the power board. With a volt meter on a test probe site, we then verified that the proper amount of voltage was present at the test probe site. This voltage should be around 3.2-3.3 volts. In addition, we used a multimeter over the pins in J12 to ensure that when the system was connected to the battery pack, the pins were again receiving the proper voltage.</w:t>
      </w:r>
    </w:p>
    <w:p w14:paraId="491D259D" w14:textId="77777777" w:rsidR="00914624" w:rsidRDefault="00914624" w:rsidP="00914624">
      <w:pPr>
        <w:pStyle w:val="Heading2"/>
      </w:pPr>
      <w:r>
        <w:t>LCD Functions</w:t>
      </w:r>
    </w:p>
    <w:p w14:paraId="7E38E341" w14:textId="77777777" w:rsidR="00914624" w:rsidRDefault="00914624" w:rsidP="00914624">
      <w:pPr>
        <w:pStyle w:val="Body"/>
        <w:ind w:left="360" w:firstLine="360"/>
      </w:pPr>
      <w:r>
        <w:t>The LCD is a very important part of the car as it allows the user to debug the system and therefore one must be certain that it works properly. To confirm that the LCD was connected properly, we carefully inspected all of the solder joints and checked that the backlight was snugly attached to the LCD.</w:t>
      </w:r>
    </w:p>
    <w:p w14:paraId="6773320B" w14:textId="77777777" w:rsidR="00914624" w:rsidRDefault="00914624" w:rsidP="00914624">
      <w:pPr>
        <w:pStyle w:val="Heading2"/>
        <w:tabs>
          <w:tab w:val="clear" w:pos="1440"/>
          <w:tab w:val="num" w:pos="900"/>
        </w:tabs>
      </w:pPr>
      <w:r>
        <w:t>Testing Cable Connectors</w:t>
      </w:r>
    </w:p>
    <w:p w14:paraId="4953AC88" w14:textId="77777777" w:rsidR="00914624" w:rsidRDefault="00914624" w:rsidP="00914624">
      <w:pPr>
        <w:pStyle w:val="Body"/>
        <w:ind w:left="720"/>
      </w:pPr>
      <w:r>
        <w:t>The jumper cables used to power the motors for the wheels were tested with a 5-volt input to one side of the connector and ground on the other side. Then using a voltmeter, we determined whether the wires were correctly crimped into the connector by checking if the voltage reached the ends of the wire.</w:t>
      </w:r>
    </w:p>
    <w:p w14:paraId="2A0EC3C3" w14:textId="77777777" w:rsidR="00914624" w:rsidRDefault="00914624" w:rsidP="00914624">
      <w:pPr>
        <w:pStyle w:val="Heading2"/>
        <w:tabs>
          <w:tab w:val="clear" w:pos="1440"/>
          <w:tab w:val="num" w:pos="900"/>
        </w:tabs>
      </w:pPr>
      <w:r>
        <w:t xml:space="preserve"> Testing N-Connectors</w:t>
      </w:r>
    </w:p>
    <w:p w14:paraId="1378C7F7" w14:textId="77777777" w:rsidR="00914624" w:rsidRDefault="00914624" w:rsidP="00914624">
      <w:pPr>
        <w:pStyle w:val="Body"/>
        <w:ind w:left="720"/>
      </w:pPr>
      <w:r>
        <w:t>To ensure that voltage from the batteries was reaching the newly installed N-Connectors, we plugged in the battery pack and turned it on. Then using a volt meter, we could check that the voltage was present between each terminal of the N-Connectors.</w:t>
      </w:r>
    </w:p>
    <w:p w14:paraId="1B9C0415" w14:textId="77777777" w:rsidR="00914624" w:rsidRDefault="00914624" w:rsidP="00914624">
      <w:pPr>
        <w:pStyle w:val="Heading2"/>
        <w:tabs>
          <w:tab w:val="clear" w:pos="1440"/>
          <w:tab w:val="num" w:pos="900"/>
        </w:tabs>
      </w:pPr>
      <w:r>
        <w:t>Software Checks</w:t>
      </w:r>
    </w:p>
    <w:p w14:paraId="4B5559B1" w14:textId="77777777" w:rsidR="00914624" w:rsidRDefault="00914624" w:rsidP="00914624">
      <w:pPr>
        <w:pStyle w:val="Body"/>
        <w:ind w:left="720"/>
      </w:pPr>
      <w:r>
        <w:t>Verification that the code we wrote could control the cars forward movement was implemented by first writing functions that updated the motor port pins and then calling these functions to observe the output of the motors. Once the vehicle could drive, we utilized the above functions to control specific movement that allowed the car to turn and curve dependent of whether the ports were on or off. From there, observations of the drawn shape could be converted to code updates that improved the car’s shapes.</w:t>
      </w:r>
    </w:p>
    <w:p w14:paraId="245EC0C1" w14:textId="77777777" w:rsidR="00914624" w:rsidRDefault="00914624" w:rsidP="00914624">
      <w:pPr>
        <w:pStyle w:val="Heading2"/>
        <w:tabs>
          <w:tab w:val="clear" w:pos="1440"/>
          <w:tab w:val="num" w:pos="900"/>
        </w:tabs>
      </w:pPr>
      <w:r>
        <w:t>Output LCD checks</w:t>
      </w:r>
    </w:p>
    <w:p w14:paraId="621583B4" w14:textId="77777777" w:rsidR="00914624" w:rsidRPr="004B041C" w:rsidRDefault="00914624" w:rsidP="00914624">
      <w:pPr>
        <w:pStyle w:val="Body"/>
        <w:ind w:left="720"/>
      </w:pPr>
      <w:r>
        <w:t xml:space="preserve">We used functions that would display the shape that the car was attempting to draw in order to ensure that we were evaluating the correct shapes and updating the code to correct for any mistakes. </w:t>
      </w:r>
    </w:p>
    <w:p w14:paraId="6E6A7731" w14:textId="77777777" w:rsidR="00914624" w:rsidRPr="003F4A33" w:rsidRDefault="00914624" w:rsidP="00914624">
      <w:pPr>
        <w:pStyle w:val="Body"/>
        <w:ind w:left="360" w:firstLine="360"/>
      </w:pPr>
    </w:p>
    <w:p w14:paraId="186C8334" w14:textId="3760FD40" w:rsidR="006923D0" w:rsidRPr="006835BA" w:rsidRDefault="006923D0" w:rsidP="00914624"/>
    <w:sectPr w:rsidR="006923D0" w:rsidRPr="006835BA" w:rsidSect="006923D0">
      <w:headerReference w:type="even" r:id="rId19"/>
      <w:headerReference w:type="default" r:id="rId20"/>
      <w:footerReference w:type="default" r:id="rId21"/>
      <w:headerReference w:type="first" r:id="rId22"/>
      <w:footerReference w:type="first" r:id="rId23"/>
      <w:type w:val="continuous"/>
      <w:pgSz w:w="12240" w:h="15840" w:code="1"/>
      <w:pgMar w:top="720" w:right="1080" w:bottom="720" w:left="1080" w:header="720" w:footer="45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205AF" w14:textId="77777777" w:rsidR="00E54C2D" w:rsidRDefault="00E54C2D">
      <w:r>
        <w:separator/>
      </w:r>
    </w:p>
  </w:endnote>
  <w:endnote w:type="continuationSeparator" w:id="0">
    <w:p w14:paraId="3A54E8A0" w14:textId="77777777" w:rsidR="00E54C2D" w:rsidRDefault="00E54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B83B2" w14:textId="42605CA9" w:rsidR="00C378F8" w:rsidRDefault="00C378F8">
    <w:pPr>
      <w:pStyle w:val="footer10pt-b"/>
      <w:rPr>
        <w:noProof/>
        <w:sz w:val="22"/>
      </w:rPr>
    </w:pPr>
    <w:r>
      <w:rPr>
        <w:noProof/>
      </w:rPr>
      <mc:AlternateContent>
        <mc:Choice Requires="wps">
          <w:drawing>
            <wp:anchor distT="0" distB="0" distL="114300" distR="114300" simplePos="0" relativeHeight="251650560" behindDoc="0" locked="0" layoutInCell="1" allowOverlap="1" wp14:anchorId="7D53E62C" wp14:editId="7C3B9C25">
              <wp:simplePos x="0" y="0"/>
              <wp:positionH relativeFrom="page">
                <wp:posOffset>4080510</wp:posOffset>
              </wp:positionH>
              <wp:positionV relativeFrom="page">
                <wp:posOffset>9156700</wp:posOffset>
              </wp:positionV>
              <wp:extent cx="1351280" cy="186690"/>
              <wp:effectExtent l="0" t="0" r="0" b="0"/>
              <wp:wrapNone/>
              <wp:docPr id="4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186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29749B" w14:textId="77777777" w:rsidR="00C378F8" w:rsidRPr="006923D0" w:rsidRDefault="00C378F8">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3E62C" id="Rectangle 15" o:spid="_x0000_s1056" style="position:absolute;left:0;text-align:left;margin-left:321.3pt;margin-top:721pt;width:106.4pt;height:14.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" filled="f" stroked="f" strokeweight=".5pt">
              <v:textbox inset="1pt,1pt,1pt,1pt">
                <w:txbxContent>
                  <w:p w14:paraId="6229749B" w14:textId="77777777" w:rsidR="00C378F8" w:rsidRPr="006923D0" w:rsidRDefault="00C378F8">
                    <w:pPr>
                      <w:rPr>
                        <w:sz w:val="16"/>
                        <w:szCs w:val="16"/>
                      </w:rPr>
                    </w:pPr>
                    <w:r w:rsidRPr="006923D0">
                      <w:rPr>
                        <w:sz w:val="16"/>
                        <w:szCs w:val="16"/>
                      </w:rPr>
                      <w:t>Document Number:</w:t>
                    </w:r>
                  </w:p>
                </w:txbxContent>
              </v:textbox>
              <w10:wrap anchorx="page" anchory="page"/>
            </v:rect>
          </w:pict>
        </mc:Fallback>
      </mc:AlternateContent>
    </w:r>
    <w:r>
      <w:rPr>
        <w:noProof/>
      </w:rPr>
      <mc:AlternateContent>
        <mc:Choice Requires="wps">
          <w:drawing>
            <wp:anchor distT="0" distB="0" distL="114300" distR="114300" simplePos="0" relativeHeight="251646464" behindDoc="0" locked="0" layoutInCell="1" allowOverlap="1" wp14:anchorId="16B217F4" wp14:editId="09A81674">
              <wp:simplePos x="0" y="0"/>
              <wp:positionH relativeFrom="page">
                <wp:posOffset>4062095</wp:posOffset>
              </wp:positionH>
              <wp:positionV relativeFrom="page">
                <wp:posOffset>9147810</wp:posOffset>
              </wp:positionV>
              <wp:extent cx="0" cy="454025"/>
              <wp:effectExtent l="0" t="0" r="0" b="0"/>
              <wp:wrapNone/>
              <wp:docPr id="4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5D72A8BB">
            <v:line id="Line 11"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19.85pt,720.3pt" to="319.85pt,756.05pt" w14:anchorId="56C60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6704" behindDoc="0" locked="0" layoutInCell="0" allowOverlap="1" wp14:anchorId="494DA9C2" wp14:editId="4ACBB694">
              <wp:simplePos x="0" y="0"/>
              <wp:positionH relativeFrom="page">
                <wp:posOffset>5852160</wp:posOffset>
              </wp:positionH>
              <wp:positionV relativeFrom="page">
                <wp:posOffset>9334500</wp:posOffset>
              </wp:positionV>
              <wp:extent cx="366395" cy="257810"/>
              <wp:effectExtent l="0" t="0" r="0" b="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4453C" w14:textId="5C8FC96C" w:rsidR="00C378F8" w:rsidRDefault="00C378F8">
                          <w:pPr>
                            <w:pStyle w:val="footer10pt-b-c"/>
                          </w:pPr>
                          <w: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DA9C2" id="Rectangle 21" o:spid="_x0000_s1057" style="position:absolute;left:0;text-align:left;margin-left:460.8pt;margin-top:735pt;width:28.85pt;height:20.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" o:allowincell="f" filled="f" stroked="f" strokeweight=".5pt">
              <v:textbox inset="1pt,1pt,1pt,1pt">
                <w:txbxContent>
                  <w:p w14:paraId="0D44453C" w14:textId="5C8FC96C" w:rsidR="00C378F8" w:rsidRDefault="00C378F8">
                    <w:pPr>
                      <w:pStyle w:val="footer10pt-b-c"/>
                    </w:pPr>
                    <w:r>
                      <w:t>A</w:t>
                    </w:r>
                  </w:p>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0" allowOverlap="1" wp14:anchorId="43764135" wp14:editId="7086D597">
              <wp:simplePos x="0" y="0"/>
              <wp:positionH relativeFrom="page">
                <wp:posOffset>6400800</wp:posOffset>
              </wp:positionH>
              <wp:positionV relativeFrom="page">
                <wp:posOffset>9334500</wp:posOffset>
              </wp:positionV>
              <wp:extent cx="901065" cy="257810"/>
              <wp:effectExtent l="0" t="0" r="0" b="0"/>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C0A6F5" w14:textId="56A605F4" w:rsidR="00C378F8" w:rsidRDefault="00C378F8">
                          <w:pPr>
                            <w:pStyle w:val="footer10pt-b-c"/>
                          </w:pPr>
                          <w:fldSimple w:instr=" DOCPROPERTY &quot;Sheet_Type&quot;  \* MERGEFORMAT ">
                            <w:r>
                              <w:t xml:space="preserve"> </w:t>
                            </w:r>
                          </w:fldSimple>
                          <w:r>
                            <w:fldChar w:fldCharType="begin"/>
                          </w:r>
                          <w:r>
                            <w:instrText xml:space="preserve"> PAGE  \* MERGEFORMAT </w:instrText>
                          </w:r>
                          <w:r>
                            <w:fldChar w:fldCharType="separate"/>
                          </w:r>
                          <w:r w:rsidR="00F559D8">
                            <w:rPr>
                              <w:noProof/>
                            </w:rPr>
                            <w:t>4</w:t>
                          </w:r>
                          <w:r>
                            <w:fldChar w:fldCharType="end"/>
                          </w:r>
                          <w:r>
                            <w:t xml:space="preserve"> of </w:t>
                          </w:r>
                          <w:fldSimple w:instr=" DOCPROPERTY &quot;Sheet_Type&quot;  \* MERGEFORMAT ">
                            <w:r>
                              <w:t xml:space="preserve"> </w:t>
                            </w:r>
                          </w:fldSimple>
                          <w:fldSimple w:instr=" NUMPAGES  \* MERGEFORMAT ">
                            <w:r w:rsidR="00F559D8">
                              <w:rPr>
                                <w:noProof/>
                              </w:rPr>
                              <w:t>11</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64135" id="Rectangle 18" o:spid="_x0000_s1058" style="position:absolute;left:0;text-align:left;margin-left:7in;margin-top:735pt;width:70.95pt;height:20.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ME7AIAAHk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" o:allowincell="f" filled="f" stroked="f" strokeweight=".5pt">
              <v:textbox inset="1pt,1pt,1pt,1pt">
                <w:txbxContent>
                  <w:p w14:paraId="79C0A6F5" w14:textId="56A605F4" w:rsidR="00C378F8" w:rsidRDefault="00C378F8">
                    <w:pPr>
                      <w:pStyle w:val="footer10pt-b-c"/>
                    </w:pPr>
                    <w:fldSimple w:instr=" DOCPROPERTY &quot;Sheet_Type&quot;  \* MERGEFORMAT ">
                      <w:r>
                        <w:t xml:space="preserve"> </w:t>
                      </w:r>
                    </w:fldSimple>
                    <w:r>
                      <w:fldChar w:fldCharType="begin"/>
                    </w:r>
                    <w:r>
                      <w:instrText xml:space="preserve"> PAGE  \* MERGEFORMAT </w:instrText>
                    </w:r>
                    <w:r>
                      <w:fldChar w:fldCharType="separate"/>
                    </w:r>
                    <w:r w:rsidR="00F559D8">
                      <w:rPr>
                        <w:noProof/>
                      </w:rPr>
                      <w:t>4</w:t>
                    </w:r>
                    <w:r>
                      <w:fldChar w:fldCharType="end"/>
                    </w:r>
                    <w:r>
                      <w:t xml:space="preserve"> of </w:t>
                    </w:r>
                    <w:fldSimple w:instr=" DOCPROPERTY &quot;Sheet_Type&quot;  \* MERGEFORMAT ">
                      <w:r>
                        <w:t xml:space="preserve"> </w:t>
                      </w:r>
                    </w:fldSimple>
                    <w:fldSimple w:instr=" NUMPAGES  \* MERGEFORMAT ">
                      <w:r w:rsidR="00F559D8">
                        <w:rPr>
                          <w:noProof/>
                        </w:rPr>
                        <w:t>11</w:t>
                      </w:r>
                    </w:fldSimple>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0" allowOverlap="1" wp14:anchorId="2AB05DE8" wp14:editId="382D8450">
              <wp:simplePos x="0" y="0"/>
              <wp:positionH relativeFrom="page">
                <wp:posOffset>6409690</wp:posOffset>
              </wp:positionH>
              <wp:positionV relativeFrom="page">
                <wp:posOffset>9156700</wp:posOffset>
              </wp:positionV>
              <wp:extent cx="901700" cy="170815"/>
              <wp:effectExtent l="0" t="0" r="0" b="0"/>
              <wp:wrapNone/>
              <wp:docPr id="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C6C94" w14:textId="77777777" w:rsidR="00C378F8" w:rsidRPr="006923D0" w:rsidRDefault="00C378F8">
                          <w:pPr>
                            <w:rPr>
                              <w:sz w:val="16"/>
                              <w:szCs w:val="16"/>
                            </w:rPr>
                          </w:pPr>
                          <w:r w:rsidRPr="006923D0">
                            <w:rPr>
                              <w:sz w:val="16"/>
                              <w:szCs w:val="16"/>
                            </w:rPr>
                            <w:t>Sheet: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05DE8" id="Rectangle 17" o:spid="_x0000_s1059" style="position:absolute;left:0;text-align:left;margin-left:504.7pt;margin-top:721pt;width:71pt;height:13.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" o:allowincell="f" filled="f" stroked="f" strokeweight=".5pt">
              <v:textbox inset="1pt,1pt,1pt,1pt">
                <w:txbxContent>
                  <w:p w14:paraId="07FC6C94" w14:textId="77777777" w:rsidR="00C378F8" w:rsidRPr="006923D0" w:rsidRDefault="00C378F8">
                    <w:pPr>
                      <w:rPr>
                        <w:sz w:val="16"/>
                        <w:szCs w:val="16"/>
                      </w:rPr>
                    </w:pPr>
                    <w:r w:rsidRPr="006923D0">
                      <w:rPr>
                        <w:sz w:val="16"/>
                        <w:szCs w:val="16"/>
                      </w:rPr>
                      <w:t>Sheet:</w:t>
                    </w:r>
                  </w:p>
                </w:txbxContent>
              </v:textbox>
              <w10:wrap anchorx="page" anchory="page"/>
            </v:rect>
          </w:pict>
        </mc:Fallback>
      </mc:AlternateContent>
    </w:r>
    <w:r>
      <w:rPr>
        <w:noProof/>
      </w:rPr>
      <mc:AlternateContent>
        <mc:Choice Requires="wps">
          <w:drawing>
            <wp:anchor distT="0" distB="0" distL="114300" distR="114300" simplePos="0" relativeHeight="251651584" behindDoc="0" locked="0" layoutInCell="0" allowOverlap="1" wp14:anchorId="4B0F43FB" wp14:editId="4DF6D07D">
              <wp:simplePos x="0" y="0"/>
              <wp:positionH relativeFrom="page">
                <wp:posOffset>5582920</wp:posOffset>
              </wp:positionH>
              <wp:positionV relativeFrom="page">
                <wp:posOffset>9156700</wp:posOffset>
              </wp:positionV>
              <wp:extent cx="297180" cy="170815"/>
              <wp:effectExtent l="0" t="0" r="0" b="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D80DF" w14:textId="77777777" w:rsidR="00C378F8" w:rsidRPr="006923D0" w:rsidRDefault="00C378F8">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F43FB" id="Rectangle 16" o:spid="_x0000_s1060" style="position:absolute;left:0;text-align:left;margin-left:439.6pt;margin-top:721pt;width:23.4pt;height:13.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" o:allowincell="f" filled="f" stroked="f" strokeweight=".5pt">
              <v:textbox inset="1pt,1pt,1pt,1pt">
                <w:txbxContent>
                  <w:p w14:paraId="56AD80DF" w14:textId="77777777" w:rsidR="00C378F8" w:rsidRPr="006923D0" w:rsidRDefault="00C378F8">
                    <w:pPr>
                      <w:rPr>
                        <w:sz w:val="16"/>
                        <w:szCs w:val="16"/>
                      </w:rPr>
                    </w:pPr>
                    <w:r w:rsidRPr="006923D0">
                      <w:rPr>
                        <w:sz w:val="16"/>
                        <w:szCs w:val="16"/>
                      </w:rPr>
                      <w:t>Rev:</w:t>
                    </w:r>
                  </w:p>
                </w:txbxContent>
              </v:textbox>
              <w10:wrap anchorx="page" anchory="page"/>
            </v:rect>
          </w:pict>
        </mc:Fallback>
      </mc:AlternateContent>
    </w:r>
    <w:r>
      <w:rPr>
        <w:noProof/>
      </w:rPr>
      <mc:AlternateContent>
        <mc:Choice Requires="wps">
          <w:drawing>
            <wp:anchor distT="0" distB="0" distL="114300" distR="114300" simplePos="0" relativeHeight="251649536" behindDoc="0" locked="0" layoutInCell="0" allowOverlap="1" wp14:anchorId="23AFBE97" wp14:editId="5B33B9C4">
              <wp:simplePos x="0" y="0"/>
              <wp:positionH relativeFrom="page">
                <wp:posOffset>3120390</wp:posOffset>
              </wp:positionH>
              <wp:positionV relativeFrom="page">
                <wp:posOffset>9156700</wp:posOffset>
              </wp:positionV>
              <wp:extent cx="290830" cy="170815"/>
              <wp:effectExtent l="0" t="0" r="0" b="0"/>
              <wp:wrapNone/>
              <wp:docPr id="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B326A" w14:textId="77777777" w:rsidR="00C378F8" w:rsidRPr="006923D0" w:rsidRDefault="00C378F8">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FBE97" id="Rectangle 14" o:spid="_x0000_s1061" style="position:absolute;left:0;text-align:left;margin-left:245.7pt;margin-top:721pt;width:22.9pt;height:13.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" o:allowincell="f" filled="f" stroked="f" strokeweight=".5pt">
              <v:textbox inset="1pt,1pt,1pt,1pt">
                <w:txbxContent>
                  <w:p w14:paraId="7EAB326A" w14:textId="77777777" w:rsidR="00C378F8" w:rsidRPr="006923D0" w:rsidRDefault="00C378F8">
                    <w:pPr>
                      <w:rPr>
                        <w:sz w:val="16"/>
                        <w:szCs w:val="16"/>
                      </w:rPr>
                    </w:pPr>
                    <w:r w:rsidRPr="006923D0">
                      <w:rPr>
                        <w:sz w:val="16"/>
                        <w:szCs w:val="16"/>
                      </w:rPr>
                      <w:t>Date:</w:t>
                    </w:r>
                  </w:p>
                </w:txbxContent>
              </v:textbox>
              <w10:wrap anchorx="page" anchory="page"/>
            </v:rect>
          </w:pict>
        </mc:Fallback>
      </mc:AlternateContent>
    </w:r>
    <w:r>
      <w:rPr>
        <w:noProof/>
      </w:rPr>
      <mc:AlternateContent>
        <mc:Choice Requires="wps">
          <w:drawing>
            <wp:anchor distT="0" distB="0" distL="114300" distR="114300" simplePos="0" relativeHeight="251648512" behindDoc="0" locked="0" layoutInCell="0" allowOverlap="1" wp14:anchorId="282F687F" wp14:editId="65C30C99">
              <wp:simplePos x="0" y="0"/>
              <wp:positionH relativeFrom="page">
                <wp:posOffset>5577840</wp:posOffset>
              </wp:positionH>
              <wp:positionV relativeFrom="page">
                <wp:posOffset>9144000</wp:posOffset>
              </wp:positionV>
              <wp:extent cx="635" cy="457835"/>
              <wp:effectExtent l="0" t="0" r="0" b="0"/>
              <wp:wrapNone/>
              <wp:docPr id="3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31F2F38">
            <v:line id="Line 13"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439.2pt,10in" to="439.25pt,756.05pt" w14:anchorId="434BF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&#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7488" behindDoc="0" locked="0" layoutInCell="0" allowOverlap="1" wp14:anchorId="3DC8881C" wp14:editId="7194046E">
              <wp:simplePos x="0" y="0"/>
              <wp:positionH relativeFrom="page">
                <wp:posOffset>6400800</wp:posOffset>
              </wp:positionH>
              <wp:positionV relativeFrom="page">
                <wp:posOffset>9144000</wp:posOffset>
              </wp:positionV>
              <wp:extent cx="635" cy="457835"/>
              <wp:effectExtent l="0" t="0" r="0" b="0"/>
              <wp:wrapNone/>
              <wp:docPr id="3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66933024">
            <v:line id="Line 12"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7in,10in" to="504.05pt,756.05pt" w14:anchorId="45E299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0800" behindDoc="0" locked="0" layoutInCell="0" allowOverlap="1" wp14:anchorId="511A67F2" wp14:editId="3F91EF0B">
              <wp:simplePos x="0" y="0"/>
              <wp:positionH relativeFrom="page">
                <wp:posOffset>548640</wp:posOffset>
              </wp:positionH>
              <wp:positionV relativeFrom="page">
                <wp:posOffset>9147175</wp:posOffset>
              </wp:positionV>
              <wp:extent cx="6767195" cy="635"/>
              <wp:effectExtent l="0" t="0" r="0" b="0"/>
              <wp:wrapNone/>
              <wp:docPr id="3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08E279C5">
            <v:line id="Line 25"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2pt,720.25pt" to="576.05pt,720.3pt" w14:anchorId="693AF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8752" behindDoc="0" locked="0" layoutInCell="0" allowOverlap="1" wp14:anchorId="7D129D94" wp14:editId="4F1E60DF">
              <wp:simplePos x="0" y="0"/>
              <wp:positionH relativeFrom="column">
                <wp:posOffset>-125730</wp:posOffset>
              </wp:positionH>
              <wp:positionV relativeFrom="paragraph">
                <wp:posOffset>27940</wp:posOffset>
              </wp:positionV>
              <wp:extent cx="2551430" cy="435610"/>
              <wp:effectExtent l="0" t="0" r="0" b="0"/>
              <wp:wrapNone/>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A17F" w14:textId="77777777" w:rsidR="00C378F8" w:rsidRPr="006A46AF" w:rsidRDefault="00C378F8">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4026821E" w14:textId="77777777" w:rsidR="00C378F8" w:rsidRDefault="00C378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29D94" id="_x0000_t202" coordsize="21600,21600" o:spt="202" path="m,l,21600r21600,l21600,xe">
              <v:stroke joinstyle="miter"/>
              <v:path gradientshapeok="t" o:connecttype="rect"/>
            </v:shapetype>
            <v:shape id="Text Box 23" o:spid="_x0000_s1062" type="#_x0000_t202" style="position:absolute;left:0;text-align:left;margin-left:-9.9pt;margin-top:2.2pt;width:200.9pt;height:3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Rm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" o:allowincell="f" filled="f" stroked="f">
              <v:textbox>
                <w:txbxContent>
                  <w:p w14:paraId="661EA17F" w14:textId="77777777" w:rsidR="00C378F8" w:rsidRPr="006A46AF" w:rsidRDefault="00C378F8">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4026821E" w14:textId="77777777" w:rsidR="00C378F8" w:rsidRDefault="00C378F8"/>
                </w:txbxContent>
              </v:textbox>
            </v:shape>
          </w:pict>
        </mc:Fallback>
      </mc:AlternateContent>
    </w:r>
  </w:p>
  <w:p w14:paraId="58D8109D" w14:textId="0FFC18F7" w:rsidR="00C378F8" w:rsidRDefault="00C378F8">
    <w:pPr>
      <w:pStyle w:val="footer10pt-b"/>
      <w:rPr>
        <w:noProof/>
        <w:sz w:val="22"/>
      </w:rPr>
    </w:pPr>
    <w:r>
      <w:rPr>
        <w:noProof/>
      </w:rPr>
      <mc:AlternateContent>
        <mc:Choice Requires="wps">
          <w:drawing>
            <wp:anchor distT="0" distB="0" distL="114300" distR="114300" simplePos="0" relativeHeight="251654656" behindDoc="0" locked="0" layoutInCell="1" allowOverlap="1" wp14:anchorId="4E3441D5" wp14:editId="0A26DD15">
              <wp:simplePos x="0" y="0"/>
              <wp:positionH relativeFrom="page">
                <wp:posOffset>3122930</wp:posOffset>
              </wp:positionH>
              <wp:positionV relativeFrom="page">
                <wp:posOffset>9334500</wp:posOffset>
              </wp:positionV>
              <wp:extent cx="918845" cy="257810"/>
              <wp:effectExtent l="0" t="0" r="0" b="0"/>
              <wp:wrapNone/>
              <wp:docPr id="3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99AFE2" w14:textId="149AA29C" w:rsidR="00C378F8" w:rsidRDefault="00C378F8">
                          <w:pPr>
                            <w:pStyle w:val="footer10pt-b-c"/>
                          </w:pPr>
                          <w:r>
                            <w:t>02/25/2018</w:t>
                          </w:r>
                        </w:p>
                        <w:p w14:paraId="1BFD5595" w14:textId="77777777" w:rsidR="00C378F8" w:rsidRDefault="00C378F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441D5" id="Rectangle 19" o:spid="_x0000_s1063" style="position:absolute;left:0;text-align:left;margin-left:245.9pt;margin-top:735pt;width:72.35pt;height:20.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rH7QIAAHk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" filled="f" stroked="f" strokeweight=".5pt">
              <v:textbox inset="1pt,1pt,1pt,1pt">
                <w:txbxContent>
                  <w:p w14:paraId="4D99AFE2" w14:textId="149AA29C" w:rsidR="00C378F8" w:rsidRDefault="00C378F8">
                    <w:pPr>
                      <w:pStyle w:val="footer10pt-b-c"/>
                    </w:pPr>
                    <w:r>
                      <w:t>02/25/2018</w:t>
                    </w:r>
                  </w:p>
                  <w:p w14:paraId="1BFD5595" w14:textId="77777777" w:rsidR="00C378F8" w:rsidRDefault="00C378F8"/>
                </w:txbxContent>
              </v:textbox>
              <w10:wrap anchorx="page" anchory="page"/>
            </v:rect>
          </w:pict>
        </mc:Fallback>
      </mc:AlternateContent>
    </w:r>
    <w:r>
      <w:rPr>
        <w:noProof/>
      </w:rPr>
      <mc:AlternateContent>
        <mc:Choice Requires="wps">
          <w:drawing>
            <wp:anchor distT="0" distB="0" distL="114300" distR="114300" simplePos="0" relativeHeight="251655680" behindDoc="0" locked="0" layoutInCell="0" allowOverlap="1" wp14:anchorId="45CE6703" wp14:editId="673CBC9E">
              <wp:simplePos x="0" y="0"/>
              <wp:positionH relativeFrom="page">
                <wp:posOffset>4062095</wp:posOffset>
              </wp:positionH>
              <wp:positionV relativeFrom="page">
                <wp:posOffset>9334500</wp:posOffset>
              </wp:positionV>
              <wp:extent cx="1510030" cy="257810"/>
              <wp:effectExtent l="0" t="0" r="0" b="0"/>
              <wp:wrapNone/>
              <wp:docPr id="3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F863C" w14:textId="7BBBB985" w:rsidR="00C378F8" w:rsidRDefault="00C378F8" w:rsidP="00AD3A8B">
                          <w:pPr>
                            <w:pStyle w:val="footer10pt-b-c"/>
                          </w:pPr>
                          <w:r>
                            <w:t>02-25-2016-P4</w:t>
                          </w:r>
                        </w:p>
                        <w:p w14:paraId="19E60D93" w14:textId="4E598426" w:rsidR="00C378F8" w:rsidRDefault="00C378F8">
                          <w:pPr>
                            <w:pStyle w:val="footer10pt-b-c"/>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E6703" id="Rectangle 20" o:spid="_x0000_s1064" style="position:absolute;left:0;text-align:left;margin-left:319.85pt;margin-top:735pt;width:118.9pt;height:20.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" o:allowincell="f" filled="f" stroked="f" strokeweight=".5pt">
              <v:textbox inset="1pt,1pt,1pt,1pt">
                <w:txbxContent>
                  <w:p w14:paraId="5B2F863C" w14:textId="7BBBB985" w:rsidR="00C378F8" w:rsidRDefault="00C378F8" w:rsidP="00AD3A8B">
                    <w:pPr>
                      <w:pStyle w:val="footer10pt-b-c"/>
                    </w:pPr>
                    <w:r>
                      <w:t>02-25-2016-P4</w:t>
                    </w:r>
                  </w:p>
                  <w:p w14:paraId="19E60D93" w14:textId="4E598426" w:rsidR="00C378F8" w:rsidRDefault="00C378F8">
                    <w:pPr>
                      <w:pStyle w:val="footer10pt-b-c"/>
                    </w:pPr>
                  </w:p>
                </w:txbxContent>
              </v:textbox>
              <w10:wrap anchorx="page" anchory="page"/>
            </v:rect>
          </w:pict>
        </mc:Fallback>
      </mc:AlternateContent>
    </w:r>
    <w:r>
      <w:rPr>
        <w:noProof/>
      </w:rPr>
      <mc:AlternateContent>
        <mc:Choice Requires="wps">
          <w:drawing>
            <wp:anchor distT="0" distB="0" distL="114300" distR="114300" simplePos="0" relativeHeight="251638272" behindDoc="0" locked="0" layoutInCell="0" allowOverlap="1" wp14:anchorId="1A52C7BE" wp14:editId="3E940C9E">
              <wp:simplePos x="0" y="0"/>
              <wp:positionH relativeFrom="page">
                <wp:posOffset>3108960</wp:posOffset>
              </wp:positionH>
              <wp:positionV relativeFrom="page">
                <wp:posOffset>9144000</wp:posOffset>
              </wp:positionV>
              <wp:extent cx="635" cy="457835"/>
              <wp:effectExtent l="0" t="0" r="0" b="0"/>
              <wp:wrapNone/>
              <wp:docPr id="3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E12F1A2">
            <v:line id="Line 3"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244.8pt,10in" to="244.85pt,756.05pt" w14:anchorId="78394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">
              <v:stroke startarrowwidth="narrow" startarrowlength="short" endarrowwidth="narrow" endarrowlength="short"/>
              <w10:wrap anchorx="page" anchory="page"/>
            </v:line>
          </w:pict>
        </mc:Fallback>
      </mc:AlternateContent>
    </w:r>
    <w:r>
      <w:rPr>
        <w:noProof/>
        <w:sz w:val="22"/>
      </w:rPr>
      <mc:AlternateContent>
        <mc:Choice Requires="wps">
          <w:drawing>
            <wp:anchor distT="0" distB="0" distL="114300" distR="114300" simplePos="0" relativeHeight="251636224" behindDoc="0" locked="0" layoutInCell="0" allowOverlap="1" wp14:anchorId="74C57BD8" wp14:editId="05BC1982">
              <wp:simplePos x="0" y="0"/>
              <wp:positionH relativeFrom="page">
                <wp:posOffset>548640</wp:posOffset>
              </wp:positionH>
              <wp:positionV relativeFrom="page">
                <wp:posOffset>457200</wp:posOffset>
              </wp:positionV>
              <wp:extent cx="6767195" cy="9144635"/>
              <wp:effectExtent l="0" t="0" r="0" b="0"/>
              <wp:wrapNone/>
              <wp:docPr id="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EDFB845">
            <v:rect id="Rectangle 1" style="position:absolute;margin-left:43.2pt;margin-top:36pt;width:532.85pt;height:720.0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ed="f" strokeweight="1pt" w14:anchorId="7471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">
              <w10:wrap anchorx="page" anchory="page"/>
            </v:rect>
          </w:pict>
        </mc:Fallback>
      </mc:AlternateContent>
    </w:r>
  </w:p>
  <w:p w14:paraId="740245C7" w14:textId="77777777" w:rsidR="00C378F8" w:rsidRDefault="00C378F8">
    <w:pPr>
      <w:pStyle w:val="footer10pt-b"/>
    </w:pPr>
  </w:p>
  <w:p w14:paraId="163BCEF8" w14:textId="77777777" w:rsidR="00C378F8" w:rsidRDefault="00C378F8">
    <w:pPr>
      <w:pStyle w:val="footer10pt-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6EF7A" w14:textId="7246EA46" w:rsidR="00C378F8" w:rsidRDefault="00C378F8">
    <w:pPr>
      <w:pStyle w:val="footer10pt-b"/>
    </w:pPr>
    <w:r>
      <w:rPr>
        <w:noProof/>
      </w:rPr>
      <mc:AlternateContent>
        <mc:Choice Requires="wps">
          <w:drawing>
            <wp:anchor distT="0" distB="0" distL="114300" distR="114300" simplePos="0" relativeHeight="251639296" behindDoc="0" locked="0" layoutInCell="1" allowOverlap="1" wp14:anchorId="572CF3AB" wp14:editId="430194BC">
              <wp:simplePos x="0" y="0"/>
              <wp:positionH relativeFrom="page">
                <wp:posOffset>5885180</wp:posOffset>
              </wp:positionH>
              <wp:positionV relativeFrom="page">
                <wp:posOffset>8148955</wp:posOffset>
              </wp:positionV>
              <wp:extent cx="0" cy="552450"/>
              <wp:effectExtent l="0" t="0" r="0" b="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1547686C">
            <v:line id="Line 4"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463.4pt,641.65pt" to="463.4pt,685.15pt" w14:anchorId="35E9E6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3872" behindDoc="0" locked="0" layoutInCell="1" allowOverlap="1" wp14:anchorId="728CDE08" wp14:editId="3C0E5CD6">
              <wp:simplePos x="0" y="0"/>
              <wp:positionH relativeFrom="page">
                <wp:posOffset>544830</wp:posOffset>
              </wp:positionH>
              <wp:positionV relativeFrom="page">
                <wp:posOffset>8148955</wp:posOffset>
              </wp:positionV>
              <wp:extent cx="6767195" cy="635"/>
              <wp:effectExtent l="0" t="0" r="0" b="0"/>
              <wp:wrapNone/>
              <wp:docPr id="2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8F0C4F0">
            <v:line id="Line 28"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pt" from="42.9pt,641.65pt" to="575.75pt,641.7pt" w14:anchorId="6CA2FF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3392" behindDoc="0" locked="0" layoutInCell="0" allowOverlap="1" wp14:anchorId="212EBCDD" wp14:editId="7033D107">
              <wp:simplePos x="0" y="0"/>
              <wp:positionH relativeFrom="page">
                <wp:posOffset>3218180</wp:posOffset>
              </wp:positionH>
              <wp:positionV relativeFrom="page">
                <wp:posOffset>8146415</wp:posOffset>
              </wp:positionV>
              <wp:extent cx="2178050" cy="165735"/>
              <wp:effectExtent l="0" t="0" r="0" b="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0" cy="165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1CEAD8" w14:textId="77777777" w:rsidR="00C378F8" w:rsidRPr="006923D0" w:rsidRDefault="00C378F8">
                          <w:pPr>
                            <w:rPr>
                              <w:noProof/>
                              <w:sz w:val="16"/>
                              <w:szCs w:val="16"/>
                            </w:rPr>
                          </w:pPr>
                          <w:r w:rsidRPr="006923D0">
                            <w:rPr>
                              <w:sz w:val="16"/>
                              <w:szCs w:val="16"/>
                            </w:rPr>
                            <w:t>Origina</w:t>
                          </w:r>
                          <w:r>
                            <w:rPr>
                              <w:sz w:val="16"/>
                              <w:szCs w:val="16"/>
                            </w:rPr>
                            <w:t>tor: Sam Messick</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EBCDD" id="Rectangle 8" o:spid="_x0000_s1065" style="position:absolute;left:0;text-align:left;margin-left:253.4pt;margin-top:641.45pt;width:171.5pt;height:1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" o:allowincell="f" filled="f" stroked="f" strokeweight=".5pt">
              <v:textbox inset="1pt,1pt,1pt,1pt">
                <w:txbxContent>
                  <w:p w14:paraId="7F1CEAD8" w14:textId="77777777" w:rsidR="00C378F8" w:rsidRPr="006923D0" w:rsidRDefault="00C378F8">
                    <w:pPr>
                      <w:rPr>
                        <w:noProof/>
                        <w:sz w:val="16"/>
                        <w:szCs w:val="16"/>
                      </w:rPr>
                    </w:pPr>
                    <w:r w:rsidRPr="006923D0">
                      <w:rPr>
                        <w:sz w:val="16"/>
                        <w:szCs w:val="16"/>
                      </w:rPr>
                      <w:t>Origina</w:t>
                    </w:r>
                    <w:r>
                      <w:rPr>
                        <w:sz w:val="16"/>
                        <w:szCs w:val="16"/>
                      </w:rPr>
                      <w:t>tor: Sam Messick</w:t>
                    </w:r>
                  </w:p>
                </w:txbxContent>
              </v:textbox>
              <w10:wrap anchorx="page" anchory="page"/>
            </v:rect>
          </w:pict>
        </mc:Fallback>
      </mc:AlternateContent>
    </w:r>
    <w:r>
      <w:rPr>
        <w:noProof/>
      </w:rPr>
      <mc:AlternateContent>
        <mc:Choice Requires="wps">
          <w:drawing>
            <wp:anchor distT="0" distB="0" distL="114300" distR="114300" simplePos="0" relativeHeight="251662848" behindDoc="0" locked="0" layoutInCell="0" allowOverlap="1" wp14:anchorId="191029C1" wp14:editId="72AF3718">
              <wp:simplePos x="0" y="0"/>
              <wp:positionH relativeFrom="page">
                <wp:posOffset>3209290</wp:posOffset>
              </wp:positionH>
              <wp:positionV relativeFrom="page">
                <wp:posOffset>8137525</wp:posOffset>
              </wp:positionV>
              <wp:extent cx="0" cy="1454785"/>
              <wp:effectExtent l="0" t="0" r="0" b="0"/>
              <wp:wrapNone/>
              <wp:docPr id="2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547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6F5B7C8D">
            <v:line id="Line 27" style="position:absolute;flip:y;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252.7pt,640.75pt" to="252.7pt,755.3pt" w14:anchorId="5F47C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1824" behindDoc="0" locked="0" layoutInCell="0" allowOverlap="1" wp14:anchorId="1C1E7ED2" wp14:editId="28B6D5FD">
              <wp:simplePos x="0" y="0"/>
              <wp:positionH relativeFrom="page">
                <wp:posOffset>548640</wp:posOffset>
              </wp:positionH>
              <wp:positionV relativeFrom="page">
                <wp:posOffset>457200</wp:posOffset>
              </wp:positionV>
              <wp:extent cx="6767195" cy="9144635"/>
              <wp:effectExtent l="0" t="0" r="0" b="0"/>
              <wp:wrapNone/>
              <wp:docPr id="2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A4EAD1E">
            <v:rect id="Rectangle 26" style="position:absolute;margin-left:43.2pt;margin-top:36pt;width:532.85pt;height:720.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ed="f" strokeweight="2pt" w14:anchorId="76BC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">
              <w10:wrap anchorx="page" anchory="page"/>
            </v:rect>
          </w:pict>
        </mc:Fallback>
      </mc:AlternateContent>
    </w:r>
    <w:r>
      <w:rPr>
        <w:noProof/>
      </w:rPr>
      <w:t>Team Members</w:t>
    </w:r>
  </w:p>
  <w:p w14:paraId="565E10BB" w14:textId="67C86A46" w:rsidR="00C378F8" w:rsidRDefault="00C378F8">
    <w:r>
      <w:rPr>
        <w:noProof/>
      </w:rPr>
      <mc:AlternateContent>
        <mc:Choice Requires="wps">
          <w:drawing>
            <wp:anchor distT="0" distB="0" distL="114300" distR="114300" simplePos="0" relativeHeight="251640320" behindDoc="0" locked="0" layoutInCell="1" allowOverlap="1" wp14:anchorId="58F4107C" wp14:editId="129B3838">
              <wp:simplePos x="0" y="0"/>
              <wp:positionH relativeFrom="page">
                <wp:posOffset>4448810</wp:posOffset>
              </wp:positionH>
              <wp:positionV relativeFrom="page">
                <wp:posOffset>8314690</wp:posOffset>
              </wp:positionV>
              <wp:extent cx="0" cy="184150"/>
              <wp:effectExtent l="0" t="0" r="0" b="0"/>
              <wp:wrapNone/>
              <wp:docPr id="2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3D43AF2">
            <v:line id="Line 5"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50.3pt,654.7pt" to="350.3pt,669.2pt" w14:anchorId="28B96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2368" behindDoc="0" locked="0" layoutInCell="1" allowOverlap="1" wp14:anchorId="262948DA" wp14:editId="6CAF4A13">
              <wp:simplePos x="0" y="0"/>
              <wp:positionH relativeFrom="page">
                <wp:posOffset>3235325</wp:posOffset>
              </wp:positionH>
              <wp:positionV relativeFrom="page">
                <wp:posOffset>8329930</wp:posOffset>
              </wp:positionV>
              <wp:extent cx="1158240" cy="160020"/>
              <wp:effectExtent l="0" t="0" r="0" b="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ABFB6" w14:textId="607EF56D" w:rsidR="00C378F8" w:rsidRPr="006923D0" w:rsidRDefault="00C378F8">
                          <w:pPr>
                            <w:rPr>
                              <w:sz w:val="16"/>
                              <w:szCs w:val="16"/>
                            </w:rPr>
                          </w:pPr>
                          <w:r w:rsidRPr="006923D0">
                            <w:rPr>
                              <w:sz w:val="16"/>
                              <w:szCs w:val="16"/>
                            </w:rPr>
                            <w:t xml:space="preserve">Checked: </w:t>
                          </w:r>
                          <w:r>
                            <w:rPr>
                              <w:sz w:val="16"/>
                              <w:szCs w:val="16"/>
                            </w:rPr>
                            <w:t>2-25-2018</w:t>
                          </w:r>
                          <w:r>
                            <w:rPr>
                              <w:sz w:val="16"/>
                              <w:szCs w:val="16"/>
                            </w:rPr>
                            <w:tab/>
                          </w:r>
                          <w:r>
                            <w:rPr>
                              <w:sz w:val="16"/>
                              <w:szCs w:val="1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948DA" id="Rectangle 7" o:spid="_x0000_s1066" style="position:absolute;left:0;text-align:left;margin-left:254.75pt;margin-top:655.9pt;width:91.2pt;height:12.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" filled="f" stroked="f" strokeweight=".5pt">
              <v:textbox inset="1pt,1pt,1pt,1pt">
                <w:txbxContent>
                  <w:p w14:paraId="752ABFB6" w14:textId="607EF56D" w:rsidR="00C378F8" w:rsidRPr="006923D0" w:rsidRDefault="00C378F8">
                    <w:pPr>
                      <w:rPr>
                        <w:sz w:val="16"/>
                        <w:szCs w:val="16"/>
                      </w:rPr>
                    </w:pPr>
                    <w:r w:rsidRPr="006923D0">
                      <w:rPr>
                        <w:sz w:val="16"/>
                        <w:szCs w:val="16"/>
                      </w:rPr>
                      <w:t xml:space="preserve">Checked: </w:t>
                    </w:r>
                    <w:r>
                      <w:rPr>
                        <w:sz w:val="16"/>
                        <w:szCs w:val="16"/>
                      </w:rPr>
                      <w:t>2-25-2018</w:t>
                    </w:r>
                    <w:r>
                      <w:rPr>
                        <w:sz w:val="16"/>
                        <w:szCs w:val="16"/>
                      </w:rPr>
                      <w:tab/>
                    </w:r>
                    <w:r>
                      <w:rPr>
                        <w:sz w:val="16"/>
                        <w:szCs w:val="16"/>
                      </w:rPr>
                      <w:tab/>
                    </w:r>
                  </w:p>
                </w:txbxContent>
              </v:textbox>
              <w10:wrap anchorx="page" anchory="page"/>
            </v:rect>
          </w:pict>
        </mc:Fallback>
      </mc:AlternateContent>
    </w:r>
    <w:r>
      <w:rPr>
        <w:noProof/>
      </w:rPr>
      <mc:AlternateContent>
        <mc:Choice Requires="wps">
          <w:drawing>
            <wp:anchor distT="0" distB="0" distL="114300" distR="114300" simplePos="0" relativeHeight="251644416" behindDoc="0" locked="0" layoutInCell="1" allowOverlap="1" wp14:anchorId="18DCAAF0" wp14:editId="225E4589">
              <wp:simplePos x="0" y="0"/>
              <wp:positionH relativeFrom="page">
                <wp:posOffset>4467225</wp:posOffset>
              </wp:positionH>
              <wp:positionV relativeFrom="page">
                <wp:posOffset>8329930</wp:posOffset>
              </wp:positionV>
              <wp:extent cx="1031240" cy="160020"/>
              <wp:effectExtent l="0" t="0" r="0" b="0"/>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E2B56E" w14:textId="4EDCD4A6" w:rsidR="00C378F8" w:rsidRPr="006923D0" w:rsidRDefault="00C378F8">
                          <w:pPr>
                            <w:rPr>
                              <w:sz w:val="16"/>
                              <w:szCs w:val="16"/>
                            </w:rPr>
                          </w:pPr>
                          <w:r w:rsidRPr="006923D0">
                            <w:rPr>
                              <w:noProof/>
                              <w:sz w:val="16"/>
                              <w:szCs w:val="16"/>
                            </w:rPr>
                            <w:t>R</w:t>
                          </w:r>
                          <w:r w:rsidRPr="006923D0">
                            <w:rPr>
                              <w:sz w:val="16"/>
                              <w:szCs w:val="16"/>
                            </w:rPr>
                            <w:t>eleased:</w:t>
                          </w:r>
                          <w:r>
                            <w:rPr>
                              <w:sz w:val="16"/>
                              <w:szCs w:val="16"/>
                            </w:rPr>
                            <w:t xml:space="preserve"> 2-25.2016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CAAF0" id="Rectangle 9" o:spid="_x0000_s1067" style="position:absolute;left:0;text-align:left;margin-left:351.75pt;margin-top:655.9pt;width:81.2pt;height:12.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" filled="f" stroked="f" strokeweight=".5pt">
              <v:textbox inset="1pt,1pt,1pt,1pt">
                <w:txbxContent>
                  <w:p w14:paraId="7FE2B56E" w14:textId="4EDCD4A6" w:rsidR="00C378F8" w:rsidRPr="006923D0" w:rsidRDefault="00C378F8">
                    <w:pPr>
                      <w:rPr>
                        <w:sz w:val="16"/>
                        <w:szCs w:val="16"/>
                      </w:rPr>
                    </w:pPr>
                    <w:r w:rsidRPr="006923D0">
                      <w:rPr>
                        <w:noProof/>
                        <w:sz w:val="16"/>
                        <w:szCs w:val="16"/>
                      </w:rPr>
                      <w:t>R</w:t>
                    </w:r>
                    <w:r w:rsidRPr="006923D0">
                      <w:rPr>
                        <w:sz w:val="16"/>
                        <w:szCs w:val="16"/>
                      </w:rPr>
                      <w:t>eleased:</w:t>
                    </w:r>
                    <w:r>
                      <w:rPr>
                        <w:sz w:val="16"/>
                        <w:szCs w:val="16"/>
                      </w:rPr>
                      <w:t xml:space="preserve"> 2-25.2016</w:t>
                    </w:r>
                  </w:p>
                </w:txbxContent>
              </v:textbox>
              <w10:wrap anchorx="page" anchory="page"/>
            </v:rect>
          </w:pict>
        </mc:Fallback>
      </mc:AlternateContent>
    </w:r>
    <w:r>
      <w:rPr>
        <w:noProof/>
      </w:rPr>
      <mc:AlternateContent>
        <mc:Choice Requires="wps">
          <w:drawing>
            <wp:anchor distT="0" distB="0" distL="114300" distR="114300" simplePos="0" relativeHeight="251664896" behindDoc="0" locked="0" layoutInCell="1" allowOverlap="1" wp14:anchorId="64968790" wp14:editId="4D13B1BB">
              <wp:simplePos x="0" y="0"/>
              <wp:positionH relativeFrom="page">
                <wp:posOffset>3210560</wp:posOffset>
              </wp:positionH>
              <wp:positionV relativeFrom="page">
                <wp:posOffset>8314690</wp:posOffset>
              </wp:positionV>
              <wp:extent cx="2674620" cy="0"/>
              <wp:effectExtent l="0" t="0" r="0" b="0"/>
              <wp:wrapNone/>
              <wp:docPr id="2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462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36EE22D">
            <v:line id="Line 29"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2.8pt,654.7pt" to="463.4pt,654.7pt" w14:anchorId="3CCC55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">
              <v:stroke startarrowwidth="narrow" startarrowlength="short" endarrowwidth="narrow" endarrowlength="short"/>
              <w10:wrap anchorx="page" anchory="page"/>
            </v:line>
          </w:pict>
        </mc:Fallback>
      </mc:AlternateContent>
    </w:r>
    <w:r>
      <w:t>Duy Dang</w:t>
    </w:r>
    <w:r>
      <w:tab/>
    </w:r>
    <w:r>
      <w:tab/>
    </w:r>
    <w:r>
      <w:tab/>
    </w:r>
    <w:r>
      <w:tab/>
    </w:r>
    <w:r>
      <w:tab/>
    </w:r>
    <w:r>
      <w:tab/>
    </w:r>
    <w:r>
      <w:tab/>
    </w:r>
    <w:r>
      <w:tab/>
    </w:r>
  </w:p>
  <w:p w14:paraId="71B4C7F9" w14:textId="4307859D" w:rsidR="00C378F8" w:rsidRDefault="00C378F8">
    <w:r>
      <w:rPr>
        <w:noProof/>
      </w:rPr>
      <mc:AlternateContent>
        <mc:Choice Requires="wps">
          <w:drawing>
            <wp:anchor distT="0" distB="0" distL="114300" distR="114300" simplePos="0" relativeHeight="251641344" behindDoc="0" locked="0" layoutInCell="1" allowOverlap="1" wp14:anchorId="7DDB7900" wp14:editId="1A72D950">
              <wp:simplePos x="0" y="0"/>
              <wp:positionH relativeFrom="page">
                <wp:posOffset>3209290</wp:posOffset>
              </wp:positionH>
              <wp:positionV relativeFrom="page">
                <wp:posOffset>8498840</wp:posOffset>
              </wp:positionV>
              <wp:extent cx="2675890" cy="0"/>
              <wp:effectExtent l="0" t="0" r="0" b="0"/>
              <wp:wrapNone/>
              <wp:docPr id="2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58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4D707A8">
            <v:line id="Line 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2.7pt,669.2pt" to="463.4pt,669.2pt" w14:anchorId="6EBD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7728" behindDoc="0" locked="0" layoutInCell="0" allowOverlap="1" wp14:anchorId="67BDDF19" wp14:editId="212EC91D">
              <wp:simplePos x="0" y="0"/>
              <wp:positionH relativeFrom="page">
                <wp:posOffset>3218180</wp:posOffset>
              </wp:positionH>
              <wp:positionV relativeFrom="page">
                <wp:posOffset>8516620</wp:posOffset>
              </wp:positionV>
              <wp:extent cx="2185670" cy="177800"/>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177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9FD7D" w14:textId="16E2BB6C" w:rsidR="00C378F8" w:rsidRPr="006923D0" w:rsidRDefault="00C378F8">
                          <w:pPr>
                            <w:rPr>
                              <w:sz w:val="16"/>
                              <w:szCs w:val="16"/>
                            </w:rPr>
                          </w:pPr>
                          <w:r w:rsidRPr="006923D0">
                            <w:rPr>
                              <w:sz w:val="16"/>
                              <w:szCs w:val="16"/>
                            </w:rPr>
                            <w:t xml:space="preserve">Filename: </w:t>
                          </w:r>
                          <w:r>
                            <w:rPr>
                              <w:sz w:val="16"/>
                              <w:szCs w:val="16"/>
                            </w:rPr>
                            <w:t>Project_04.doc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DDF19" id="Rectangle 22" o:spid="_x0000_s1068" style="position:absolute;left:0;text-align:left;margin-left:253.4pt;margin-top:670.6pt;width:172.1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" o:allowincell="f" filled="f" stroked="f" strokeweight=".5pt">
              <v:textbox inset="1pt,1pt,1pt,1pt">
                <w:txbxContent>
                  <w:p w14:paraId="26C9FD7D" w14:textId="16E2BB6C" w:rsidR="00C378F8" w:rsidRPr="006923D0" w:rsidRDefault="00C378F8">
                    <w:pPr>
                      <w:rPr>
                        <w:sz w:val="16"/>
                        <w:szCs w:val="16"/>
                      </w:rPr>
                    </w:pPr>
                    <w:r w:rsidRPr="006923D0">
                      <w:rPr>
                        <w:sz w:val="16"/>
                        <w:szCs w:val="16"/>
                      </w:rPr>
                      <w:t xml:space="preserve">Filename: </w:t>
                    </w:r>
                    <w:r>
                      <w:rPr>
                        <w:sz w:val="16"/>
                        <w:szCs w:val="16"/>
                      </w:rPr>
                      <w:t>Project_04.doc</w:t>
                    </w:r>
                  </w:p>
                </w:txbxContent>
              </v:textbox>
              <w10:wrap anchorx="page" anchory="page"/>
            </v:rect>
          </w:pict>
        </mc:Fallback>
      </mc:AlternateContent>
    </w:r>
    <w:r>
      <w:rPr>
        <w:noProof/>
      </w:rPr>
      <mc:AlternateContent>
        <mc:Choice Requires="wps">
          <w:drawing>
            <wp:anchor distT="0" distB="0" distL="114300" distR="114300" simplePos="0" relativeHeight="251637248" behindDoc="0" locked="0" layoutInCell="0" allowOverlap="1" wp14:anchorId="7A24A3B6" wp14:editId="18C94547">
              <wp:simplePos x="0" y="0"/>
              <wp:positionH relativeFrom="page">
                <wp:posOffset>548640</wp:posOffset>
              </wp:positionH>
              <wp:positionV relativeFrom="page">
                <wp:posOffset>8138160</wp:posOffset>
              </wp:positionV>
              <wp:extent cx="6767195" cy="635"/>
              <wp:effectExtent l="0" t="0" r="0" b="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BA44BD1">
            <v:line id="Line 2"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2pt,640.8pt" to="576.05pt,640.85pt" w14:anchorId="59CA41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">
              <v:stroke startarrowwidth="narrow" startarrowlength="short" endarrowwidth="narrow" endarrowlength="short"/>
              <w10:wrap anchorx="page" anchory="page"/>
            </v:line>
          </w:pict>
        </mc:Fallback>
      </mc:AlternateContent>
    </w:r>
    <w:r>
      <w:t>Christian Fischer</w:t>
    </w:r>
  </w:p>
  <w:p w14:paraId="3F6886D4" w14:textId="78B08140" w:rsidR="00C378F8" w:rsidRDefault="00C378F8">
    <w:r>
      <w:rPr>
        <w:noProof/>
      </w:rPr>
      <mc:AlternateContent>
        <mc:Choice Requires="wps">
          <w:drawing>
            <wp:anchor distT="0" distB="0" distL="114300" distR="114300" simplePos="0" relativeHeight="251665920" behindDoc="0" locked="0" layoutInCell="1" allowOverlap="1" wp14:anchorId="6AA970F4" wp14:editId="518923B7">
              <wp:simplePos x="0" y="0"/>
              <wp:positionH relativeFrom="page">
                <wp:posOffset>3215005</wp:posOffset>
              </wp:positionH>
              <wp:positionV relativeFrom="page">
                <wp:posOffset>8701405</wp:posOffset>
              </wp:positionV>
              <wp:extent cx="4088765" cy="0"/>
              <wp:effectExtent l="0" t="0" r="0" b="0"/>
              <wp:wrapNone/>
              <wp:docPr id="1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8765"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5AAE1ADB">
            <v:line id="Line 30"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3.15pt,685.15pt" to="575.1pt,685.15pt" w14:anchorId="5FB875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&#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6944" behindDoc="0" locked="0" layoutInCell="1" allowOverlap="1" wp14:anchorId="015F39F4" wp14:editId="1F12817B">
              <wp:simplePos x="0" y="0"/>
              <wp:positionH relativeFrom="page">
                <wp:posOffset>3399155</wp:posOffset>
              </wp:positionH>
              <wp:positionV relativeFrom="page">
                <wp:posOffset>8719820</wp:posOffset>
              </wp:positionV>
              <wp:extent cx="3867150" cy="435610"/>
              <wp:effectExtent l="0" t="0" r="0" b="0"/>
              <wp:wrapNone/>
              <wp:docPr id="1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435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497E9A" w14:textId="74053A7A" w:rsidR="00C378F8" w:rsidRDefault="00C378F8">
                          <w:pPr>
                            <w:pStyle w:val="footer10pt-b-c"/>
                          </w:pPr>
                          <w:r>
                            <w:t>Educational Sensing Car</w:t>
                          </w:r>
                        </w:p>
                        <w:p w14:paraId="07A143F9" w14:textId="78DFF12B" w:rsidR="00C378F8" w:rsidRDefault="00C378F8">
                          <w:pPr>
                            <w:pStyle w:val="footer10pt-b-c"/>
                          </w:pPr>
                          <w:r>
                            <w:t>Team 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F39F4" id="Rectangle 31" o:spid="_x0000_s1069" style="position:absolute;left:0;text-align:left;margin-left:267.65pt;margin-top:686.6pt;width:304.5pt;height:34.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" filled="f" stroked="f" strokeweight=".5pt">
              <v:textbox inset="1pt,1pt,1pt,1pt">
                <w:txbxContent>
                  <w:p w14:paraId="69497E9A" w14:textId="74053A7A" w:rsidR="00C378F8" w:rsidRDefault="00C378F8">
                    <w:pPr>
                      <w:pStyle w:val="footer10pt-b-c"/>
                    </w:pPr>
                    <w:r>
                      <w:t>Educational Sensing Car</w:t>
                    </w:r>
                  </w:p>
                  <w:p w14:paraId="07A143F9" w14:textId="78DFF12B" w:rsidR="00C378F8" w:rsidRDefault="00C378F8">
                    <w:pPr>
                      <w:pStyle w:val="footer10pt-b-c"/>
                    </w:pPr>
                    <w:r>
                      <w:t>Team 6</w:t>
                    </w:r>
                  </w:p>
                </w:txbxContent>
              </v:textbox>
              <w10:wrap anchorx="page" anchory="page"/>
            </v:rect>
          </w:pict>
        </mc:Fallback>
      </mc:AlternateContent>
    </w:r>
    <w:r>
      <w:rPr>
        <w:noProof/>
      </w:rPr>
      <mc:AlternateContent>
        <mc:Choice Requires="wps">
          <w:drawing>
            <wp:anchor distT="0" distB="0" distL="114300" distR="114300" simplePos="0" relativeHeight="251645440" behindDoc="0" locked="0" layoutInCell="0" allowOverlap="1" wp14:anchorId="3D3EFC0A" wp14:editId="477EA733">
              <wp:simplePos x="0" y="0"/>
              <wp:positionH relativeFrom="page">
                <wp:posOffset>3218180</wp:posOffset>
              </wp:positionH>
              <wp:positionV relativeFrom="page">
                <wp:posOffset>8703310</wp:posOffset>
              </wp:positionV>
              <wp:extent cx="373380" cy="167005"/>
              <wp:effectExtent l="0" t="0" r="0"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167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FCCB34" w14:textId="77777777" w:rsidR="00C378F8" w:rsidRDefault="00C378F8">
                          <w:r>
                            <w:t>Title: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EFC0A" id="Rectangle 10" o:spid="_x0000_s1070" style="position:absolute;left:0;text-align:left;margin-left:253.4pt;margin-top:685.3pt;width:29.4pt;height:13.1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" o:allowincell="f" filled="f" stroked="f" strokeweight=".5pt">
              <v:textbox inset="1pt,1pt,1pt,1pt">
                <w:txbxContent>
                  <w:p w14:paraId="3EFCCB34" w14:textId="77777777" w:rsidR="00C378F8" w:rsidRDefault="00C378F8">
                    <w:r>
                      <w:t>Title:</w:t>
                    </w:r>
                  </w:p>
                </w:txbxContent>
              </v:textbox>
              <w10:wrap anchorx="page" anchory="page"/>
            </v:rect>
          </w:pict>
        </mc:Fallback>
      </mc:AlternateContent>
    </w:r>
    <w:r>
      <w:t>Rajwal Gautam</w:t>
    </w:r>
  </w:p>
  <w:p w14:paraId="28095818" w14:textId="23BA51D1" w:rsidR="00C378F8" w:rsidRDefault="00C378F8">
    <w:r>
      <w:t>Sam Messick</w:t>
    </w:r>
    <w:fldSimple w:instr=" DOCPROPERTY RevF \* MERGEFORMAT ">
      <w:r>
        <w:t xml:space="preserve"> </w:t>
      </w:r>
    </w:fldSimple>
  </w:p>
  <w:p w14:paraId="09856BD6" w14:textId="27CA2CB6" w:rsidR="00C378F8" w:rsidRDefault="00C378F8">
    <w:r>
      <w:rPr>
        <w:noProof/>
      </w:rPr>
      <mc:AlternateContent>
        <mc:Choice Requires="wps">
          <w:drawing>
            <wp:anchor distT="0" distB="0" distL="114300" distR="114300" simplePos="0" relativeHeight="251675136" behindDoc="0" locked="0" layoutInCell="1" allowOverlap="1" wp14:anchorId="3457E087" wp14:editId="57425BD7">
              <wp:simplePos x="0" y="0"/>
              <wp:positionH relativeFrom="column">
                <wp:posOffset>5807075</wp:posOffset>
              </wp:positionH>
              <wp:positionV relativeFrom="paragraph">
                <wp:posOffset>136525</wp:posOffset>
              </wp:positionV>
              <wp:extent cx="901700" cy="179070"/>
              <wp:effectExtent l="0" t="0" r="0" b="0"/>
              <wp:wrapNone/>
              <wp:docPr id="1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8E8C48" w14:textId="77777777" w:rsidR="00C378F8" w:rsidRPr="006923D0" w:rsidRDefault="00C378F8">
                          <w:pPr>
                            <w:rPr>
                              <w:sz w:val="16"/>
                              <w:szCs w:val="16"/>
                            </w:rPr>
                          </w:pPr>
                          <w:r w:rsidRPr="006923D0">
                            <w:rPr>
                              <w:sz w:val="16"/>
                              <w:szCs w:val="16"/>
                            </w:rPr>
                            <w:t xml:space="preserve">Sheet: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7E087" id="Rectangle 40" o:spid="_x0000_s1071" style="position:absolute;left:0;text-align:left;margin-left:457.25pt;margin-top:10.75pt;width:71pt;height:14.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" filled="f" stroked="f" strokeweight=".5pt">
              <v:textbox inset="1pt,1pt,1pt,1pt">
                <w:txbxContent>
                  <w:p w14:paraId="0D8E8C48" w14:textId="77777777" w:rsidR="00C378F8" w:rsidRPr="006923D0" w:rsidRDefault="00C378F8">
                    <w:pPr>
                      <w:rPr>
                        <w:sz w:val="16"/>
                        <w:szCs w:val="16"/>
                      </w:rPr>
                    </w:pPr>
                    <w:r w:rsidRPr="006923D0">
                      <w:rPr>
                        <w:sz w:val="16"/>
                        <w:szCs w:val="16"/>
                      </w:rPr>
                      <w:t xml:space="preserve">Sheet: </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2A4D78A1" wp14:editId="59C4E593">
              <wp:simplePos x="0" y="0"/>
              <wp:positionH relativeFrom="column">
                <wp:posOffset>3486785</wp:posOffset>
              </wp:positionH>
              <wp:positionV relativeFrom="paragraph">
                <wp:posOffset>136525</wp:posOffset>
              </wp:positionV>
              <wp:extent cx="1355090" cy="195580"/>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195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400E8" w14:textId="77777777" w:rsidR="00C378F8" w:rsidRPr="006923D0" w:rsidRDefault="00C378F8">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D78A1" id="Rectangle 38" o:spid="_x0000_s1072" style="position:absolute;left:0;text-align:left;margin-left:274.55pt;margin-top:10.75pt;width:106.7pt;height:15.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" filled="f" stroked="f" strokeweight=".5pt">
              <v:textbox inset="1pt,1pt,1pt,1pt">
                <w:txbxContent>
                  <w:p w14:paraId="45D400E8" w14:textId="77777777" w:rsidR="00C378F8" w:rsidRPr="006923D0" w:rsidRDefault="00C378F8">
                    <w:pPr>
                      <w:rPr>
                        <w:sz w:val="16"/>
                        <w:szCs w:val="16"/>
                      </w:rPr>
                    </w:pPr>
                    <w:r w:rsidRPr="006923D0">
                      <w:rPr>
                        <w:sz w:val="16"/>
                        <w:szCs w:val="16"/>
                      </w:rPr>
                      <w:t>Document Number:</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79198D4E" wp14:editId="50ED8496">
              <wp:simplePos x="0" y="0"/>
              <wp:positionH relativeFrom="column">
                <wp:posOffset>2547620</wp:posOffset>
              </wp:positionH>
              <wp:positionV relativeFrom="paragraph">
                <wp:posOffset>136525</wp:posOffset>
              </wp:positionV>
              <wp:extent cx="501650" cy="179070"/>
              <wp:effectExtent l="0" t="0" r="0" b="0"/>
              <wp:wrapNone/>
              <wp:docPr id="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D4DE0" w14:textId="77777777" w:rsidR="00C378F8" w:rsidRPr="006923D0" w:rsidRDefault="00C378F8">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98D4E" id="Rectangle 37" o:spid="_x0000_s1073" style="position:absolute;left:0;text-align:left;margin-left:200.6pt;margin-top:10.75pt;width:39.5pt;height:14.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" filled="f" stroked="f" strokeweight=".5pt">
              <v:textbox inset="1pt,1pt,1pt,1pt">
                <w:txbxContent>
                  <w:p w14:paraId="62CD4DE0" w14:textId="77777777" w:rsidR="00C378F8" w:rsidRPr="006923D0" w:rsidRDefault="00C378F8">
                    <w:pPr>
                      <w:rPr>
                        <w:sz w:val="16"/>
                        <w:szCs w:val="16"/>
                      </w:rPr>
                    </w:pPr>
                    <w:r w:rsidRPr="006923D0">
                      <w:rPr>
                        <w:sz w:val="16"/>
                        <w:szCs w:val="16"/>
                      </w:rPr>
                      <w:t>Date:</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644EDADA" wp14:editId="5D9FA4A2">
              <wp:simplePos x="0" y="0"/>
              <wp:positionH relativeFrom="column">
                <wp:posOffset>-122555</wp:posOffset>
              </wp:positionH>
              <wp:positionV relativeFrom="paragraph">
                <wp:posOffset>109220</wp:posOffset>
              </wp:positionV>
              <wp:extent cx="2640330" cy="453390"/>
              <wp:effectExtent l="0" t="0" r="0" b="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A5F83" w14:textId="77777777" w:rsidR="00C378F8" w:rsidRPr="006A46AF" w:rsidRDefault="00C378F8">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156F13B6" w14:textId="77777777" w:rsidR="00C378F8" w:rsidRDefault="00C378F8">
                          <w:pPr>
                            <w:pStyle w:val="PC"/>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EDADA" id="_x0000_t202" coordsize="21600,21600" o:spt="202" path="m,l,21600r21600,l21600,xe">
              <v:stroke joinstyle="miter"/>
              <v:path gradientshapeok="t" o:connecttype="rect"/>
            </v:shapetype>
            <v:shape id="Text Box 24" o:spid="_x0000_s1074" type="#_x0000_t202" style="position:absolute;left:0;text-align:left;margin-left:-9.65pt;margin-top:8.6pt;width:207.9pt;height:3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4F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" filled="f" stroked="f">
              <v:textbox>
                <w:txbxContent>
                  <w:p w14:paraId="773A5F83" w14:textId="77777777" w:rsidR="00C378F8" w:rsidRPr="006A46AF" w:rsidRDefault="00C378F8">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156F13B6" w14:textId="77777777" w:rsidR="00C378F8" w:rsidRDefault="00C378F8">
                    <w:pPr>
                      <w:pStyle w:val="PC"/>
                    </w:pPr>
                  </w:p>
                </w:txbxContent>
              </v:textbox>
            </v:shape>
          </w:pict>
        </mc:Fallback>
      </mc:AlternateContent>
    </w:r>
  </w:p>
  <w:p w14:paraId="5E869F6C" w14:textId="7524E8BB" w:rsidR="00C378F8" w:rsidRDefault="00C378F8">
    <w:r>
      <w:rPr>
        <w:noProof/>
      </w:rPr>
      <mc:AlternateContent>
        <mc:Choice Requires="wps">
          <w:drawing>
            <wp:anchor distT="0" distB="0" distL="114300" distR="114300" simplePos="0" relativeHeight="251674112" behindDoc="0" locked="0" layoutInCell="1" allowOverlap="1" wp14:anchorId="402EBE3A" wp14:editId="68A7EB91">
              <wp:simplePos x="0" y="0"/>
              <wp:positionH relativeFrom="column">
                <wp:posOffset>5015230</wp:posOffset>
              </wp:positionH>
              <wp:positionV relativeFrom="paragraph">
                <wp:posOffset>27305</wp:posOffset>
              </wp:positionV>
              <wp:extent cx="302260" cy="179070"/>
              <wp:effectExtent l="0" t="0" r="0" b="0"/>
              <wp:wrapNone/>
              <wp:docPr id="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3E00F" w14:textId="77777777" w:rsidR="00C378F8" w:rsidRPr="006923D0" w:rsidRDefault="00C378F8">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EBE3A" id="Rectangle 39" o:spid="_x0000_s1075" style="position:absolute;left:0;text-align:left;margin-left:394.9pt;margin-top:2.15pt;width:23.8pt;height:14.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" filled="f" stroked="f" strokeweight=".5pt">
              <v:textbox inset="1pt,1pt,1pt,1pt">
                <w:txbxContent>
                  <w:p w14:paraId="6C03E00F" w14:textId="77777777" w:rsidR="00C378F8" w:rsidRPr="006923D0" w:rsidRDefault="00C378F8">
                    <w:pPr>
                      <w:rPr>
                        <w:sz w:val="16"/>
                        <w:szCs w:val="16"/>
                      </w:rPr>
                    </w:pPr>
                    <w:r w:rsidRPr="006923D0">
                      <w:rPr>
                        <w:sz w:val="16"/>
                        <w:szCs w:val="16"/>
                      </w:rPr>
                      <w:t>Rev:</w:t>
                    </w:r>
                  </w:p>
                </w:txbxContent>
              </v:textbox>
            </v:rect>
          </w:pict>
        </mc:Fallback>
      </mc:AlternateContent>
    </w:r>
    <w:r>
      <w:rPr>
        <w:noProof/>
      </w:rPr>
      <mc:AlternateContent>
        <mc:Choice Requires="wps">
          <w:drawing>
            <wp:anchor distT="0" distB="0" distL="114300" distR="114300" simplePos="0" relativeHeight="251668992" behindDoc="0" locked="0" layoutInCell="1" allowOverlap="1" wp14:anchorId="5C449986" wp14:editId="67705E53">
              <wp:simplePos x="0" y="0"/>
              <wp:positionH relativeFrom="page">
                <wp:posOffset>4172585</wp:posOffset>
              </wp:positionH>
              <wp:positionV relativeFrom="page">
                <wp:posOffset>9143365</wp:posOffset>
              </wp:positionV>
              <wp:extent cx="0" cy="454025"/>
              <wp:effectExtent l="0" t="0" r="0" b="0"/>
              <wp:wrapNone/>
              <wp:docPr id="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4C5AC5E">
            <v:line id="Line 33"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28.55pt,719.95pt" to="328.55pt,755.7pt" w14:anchorId="04E7A1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71040" behindDoc="0" locked="0" layoutInCell="0" allowOverlap="1" wp14:anchorId="4EC29D71" wp14:editId="4802ADF1">
              <wp:simplePos x="0" y="0"/>
              <wp:positionH relativeFrom="page">
                <wp:posOffset>5680710</wp:posOffset>
              </wp:positionH>
              <wp:positionV relativeFrom="page">
                <wp:posOffset>9143365</wp:posOffset>
              </wp:positionV>
              <wp:extent cx="635" cy="457835"/>
              <wp:effectExtent l="0" t="0" r="0" b="0"/>
              <wp:wrapNone/>
              <wp:docPr id="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3565FF8">
            <v:line id="Line 35"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447.3pt,719.95pt" to="447.35pt,756pt" w14:anchorId="204DB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70016" behindDoc="0" locked="0" layoutInCell="0" allowOverlap="1" wp14:anchorId="1B1EEA3E" wp14:editId="4CE9A029">
              <wp:simplePos x="0" y="0"/>
              <wp:positionH relativeFrom="page">
                <wp:posOffset>6503670</wp:posOffset>
              </wp:positionH>
              <wp:positionV relativeFrom="page">
                <wp:posOffset>9143365</wp:posOffset>
              </wp:positionV>
              <wp:extent cx="635" cy="457835"/>
              <wp:effectExtent l="0" t="0" r="0" b="0"/>
              <wp:wrapNone/>
              <wp:docPr id="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FB6BB73">
            <v:line id="Line 34"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512.1pt,719.95pt" to="512.15pt,756pt" w14:anchorId="07CA79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&#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7968" behindDoc="0" locked="0" layoutInCell="0" allowOverlap="1" wp14:anchorId="0C0D1F79" wp14:editId="0B2021AA">
              <wp:simplePos x="0" y="0"/>
              <wp:positionH relativeFrom="page">
                <wp:posOffset>551180</wp:posOffset>
              </wp:positionH>
              <wp:positionV relativeFrom="page">
                <wp:posOffset>9147810</wp:posOffset>
              </wp:positionV>
              <wp:extent cx="6767195" cy="635"/>
              <wp:effectExtent l="0" t="0" r="0" b="0"/>
              <wp:wrapNone/>
              <wp:docPr id="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102D2FA6">
            <v:line id="Line 32"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4pt,720.3pt" to="576.25pt,720.35pt" w14:anchorId="1E2AA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">
              <v:stroke startarrowwidth="narrow" startarrowlength="short" endarrowwidth="narrow" endarrowlength="short"/>
              <w10:wrap anchorx="page" anchory="page"/>
            </v:line>
          </w:pict>
        </mc:Fallback>
      </mc:AlternateContent>
    </w:r>
  </w:p>
  <w:p w14:paraId="6D9ED24A" w14:textId="75FDA1CE" w:rsidR="00C378F8" w:rsidRDefault="00C378F8" w:rsidP="28F32813">
    <w:pPr>
      <w:rPr>
        <w:b/>
        <w:bCs/>
      </w:rPr>
    </w:pPr>
    <w:r>
      <w:rPr>
        <w:noProof/>
      </w:rPr>
      <mc:AlternateContent>
        <mc:Choice Requires="wps">
          <w:drawing>
            <wp:anchor distT="0" distB="0" distL="114300" distR="114300" simplePos="0" relativeHeight="251677184" behindDoc="0" locked="0" layoutInCell="1" allowOverlap="1" wp14:anchorId="6E7D1B5A" wp14:editId="44CFE128">
              <wp:simplePos x="0" y="0"/>
              <wp:positionH relativeFrom="column">
                <wp:posOffset>2547620</wp:posOffset>
              </wp:positionH>
              <wp:positionV relativeFrom="paragraph">
                <wp:posOffset>9525</wp:posOffset>
              </wp:positionV>
              <wp:extent cx="939165" cy="274955"/>
              <wp:effectExtent l="0" t="0" r="0" b="0"/>
              <wp:wrapNone/>
              <wp:docPr id="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B8592" w14:textId="6B736D5F" w:rsidR="00C378F8" w:rsidRDefault="00C378F8">
                          <w:pPr>
                            <w:pStyle w:val="footer10pt-b-c"/>
                          </w:pPr>
                          <w:r>
                            <w:t>02/25/2018</w:t>
                          </w:r>
                        </w:p>
                        <w:p w14:paraId="6CD03995" w14:textId="77777777" w:rsidR="00C378F8" w:rsidRDefault="00C378F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1B5A" id="Rectangle 42" o:spid="_x0000_s1076" style="position:absolute;left:0;text-align:left;margin-left:200.6pt;margin-top:.75pt;width:73.95pt;height:21.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Ns6QIAAHk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" filled="f" stroked="f" strokeweight=".5pt">
              <v:textbox inset="1pt,1pt,1pt,1pt">
                <w:txbxContent>
                  <w:p w14:paraId="7ACB8592" w14:textId="6B736D5F" w:rsidR="00C378F8" w:rsidRDefault="00C378F8">
                    <w:pPr>
                      <w:pStyle w:val="footer10pt-b-c"/>
                    </w:pPr>
                    <w:r>
                      <w:t>02/25/2018</w:t>
                    </w:r>
                  </w:p>
                  <w:p w14:paraId="6CD03995" w14:textId="77777777" w:rsidR="00C378F8" w:rsidRDefault="00C378F8"/>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508F46F4" wp14:editId="6270342F">
              <wp:simplePos x="0" y="0"/>
              <wp:positionH relativeFrom="column">
                <wp:posOffset>3505200</wp:posOffset>
              </wp:positionH>
              <wp:positionV relativeFrom="paragraph">
                <wp:posOffset>9525</wp:posOffset>
              </wp:positionV>
              <wp:extent cx="1528445" cy="274955"/>
              <wp:effectExtent l="0" t="0" r="0" b="0"/>
              <wp:wrapNone/>
              <wp:docPr id="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844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9D2EC8" w14:textId="1026A86F" w:rsidR="00C378F8" w:rsidRDefault="00C378F8">
                          <w:pPr>
                            <w:pStyle w:val="footer10pt-b-c"/>
                          </w:pPr>
                          <w:r>
                            <w:t>02-25-2016-P4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F46F4" id="Rectangle 43" o:spid="_x0000_s1077" style="position:absolute;left:0;text-align:left;margin-left:276pt;margin-top:.75pt;width:120.35pt;height:21.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" filled="f" stroked="f" strokeweight=".5pt">
              <v:textbox inset="1pt,1pt,1pt,1pt">
                <w:txbxContent>
                  <w:p w14:paraId="639D2EC8" w14:textId="1026A86F" w:rsidR="00C378F8" w:rsidRDefault="00C378F8">
                    <w:pPr>
                      <w:pStyle w:val="footer10pt-b-c"/>
                    </w:pPr>
                    <w:r>
                      <w:t>02-25-2016-P4</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23A1D0D7" wp14:editId="374A7C3B">
              <wp:simplePos x="0" y="0"/>
              <wp:positionH relativeFrom="column">
                <wp:posOffset>5291455</wp:posOffset>
              </wp:positionH>
              <wp:positionV relativeFrom="paragraph">
                <wp:posOffset>9525</wp:posOffset>
              </wp:positionV>
              <wp:extent cx="366395" cy="274955"/>
              <wp:effectExtent l="0" t="0" r="0" b="0"/>
              <wp:wrapNone/>
              <wp:docPr id="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97191" w14:textId="5886F73A" w:rsidR="00C378F8" w:rsidRDefault="00C378F8">
                          <w:pPr>
                            <w:pStyle w:val="footer10pt-b-c"/>
                          </w:pPr>
                          <w: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1D0D7" id="Rectangle 44" o:spid="_x0000_s1078" style="position:absolute;left:0;text-align:left;margin-left:416.65pt;margin-top:.75pt;width:28.85pt;height:21.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PE6gIAAHk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" filled="f" stroked="f" strokeweight=".5pt">
              <v:textbox inset="1pt,1pt,1pt,1pt">
                <w:txbxContent>
                  <w:p w14:paraId="6C697191" w14:textId="5886F73A" w:rsidR="00C378F8" w:rsidRDefault="00C378F8">
                    <w:pPr>
                      <w:pStyle w:val="footer10pt-b-c"/>
                    </w:pPr>
                    <w:r>
                      <w:t>A</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1D5858D" wp14:editId="043C5806">
              <wp:simplePos x="0" y="0"/>
              <wp:positionH relativeFrom="column">
                <wp:posOffset>5788660</wp:posOffset>
              </wp:positionH>
              <wp:positionV relativeFrom="paragraph">
                <wp:posOffset>9525</wp:posOffset>
              </wp:positionV>
              <wp:extent cx="901065" cy="274955"/>
              <wp:effectExtent l="0" t="0" r="0" b="0"/>
              <wp:wrapNone/>
              <wp:docPr id="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28F9DC" w14:textId="5AEC8C12" w:rsidR="00C378F8" w:rsidRDefault="00C378F8">
                          <w:pPr>
                            <w:pStyle w:val="footer10pt-b-c"/>
                          </w:pPr>
                          <w:fldSimple w:instr=" DOCPROPERTY &quot;Sheet_Type&quot;  \* MERGEFORMAT ">
                            <w:r>
                              <w:t xml:space="preserve"> </w:t>
                            </w:r>
                          </w:fldSimple>
                          <w:r>
                            <w:fldChar w:fldCharType="begin"/>
                          </w:r>
                          <w:r>
                            <w:instrText xml:space="preserve"> PAGE  \* MERGEFORMAT </w:instrText>
                          </w:r>
                          <w:r>
                            <w:fldChar w:fldCharType="separate"/>
                          </w:r>
                          <w:r w:rsidR="00F559D8">
                            <w:rPr>
                              <w:noProof/>
                            </w:rPr>
                            <w:t>1</w:t>
                          </w:r>
                          <w:r>
                            <w:fldChar w:fldCharType="end"/>
                          </w:r>
                          <w:r>
                            <w:t xml:space="preserve"> of </w:t>
                          </w:r>
                          <w:fldSimple w:instr=" DOCPROPERTY &quot;Sheet_Type&quot;  \* MERGEFORMAT ">
                            <w:r>
                              <w:t xml:space="preserve"> </w:t>
                            </w:r>
                          </w:fldSimple>
                          <w:fldSimple w:instr=" NUMPAGES  \* MERGEFORMAT ">
                            <w:r w:rsidR="00F559D8">
                              <w:rPr>
                                <w:noProof/>
                              </w:rPr>
                              <w:t>11</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5858D" id="Rectangle 41" o:spid="_x0000_s1079" style="position:absolute;left:0;text-align:left;margin-left:455.8pt;margin-top:.75pt;width:70.95pt;height:21.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" filled="f" stroked="f" strokeweight=".5pt">
              <v:textbox inset="1pt,1pt,1pt,1pt">
                <w:txbxContent>
                  <w:p w14:paraId="6428F9DC" w14:textId="5AEC8C12" w:rsidR="00C378F8" w:rsidRDefault="00C378F8">
                    <w:pPr>
                      <w:pStyle w:val="footer10pt-b-c"/>
                    </w:pPr>
                    <w:fldSimple w:instr=" DOCPROPERTY &quot;Sheet_Type&quot;  \* MERGEFORMAT ">
                      <w:r>
                        <w:t xml:space="preserve"> </w:t>
                      </w:r>
                    </w:fldSimple>
                    <w:r>
                      <w:fldChar w:fldCharType="begin"/>
                    </w:r>
                    <w:r>
                      <w:instrText xml:space="preserve"> PAGE  \* MERGEFORMAT </w:instrText>
                    </w:r>
                    <w:r>
                      <w:fldChar w:fldCharType="separate"/>
                    </w:r>
                    <w:r w:rsidR="00F559D8">
                      <w:rPr>
                        <w:noProof/>
                      </w:rPr>
                      <w:t>1</w:t>
                    </w:r>
                    <w:r>
                      <w:fldChar w:fldCharType="end"/>
                    </w:r>
                    <w:r>
                      <w:t xml:space="preserve"> of </w:t>
                    </w:r>
                    <w:fldSimple w:instr=" DOCPROPERTY &quot;Sheet_Type&quot;  \* MERGEFORMAT ">
                      <w:r>
                        <w:t xml:space="preserve"> </w:t>
                      </w:r>
                    </w:fldSimple>
                    <w:fldSimple w:instr=" NUMPAGES  \* MERGEFORMAT ">
                      <w:r w:rsidR="00F559D8">
                        <w:rPr>
                          <w:noProof/>
                        </w:rPr>
                        <w:t>11</w:t>
                      </w:r>
                    </w:fldSimple>
                  </w:p>
                </w:txbxContent>
              </v:textbox>
            </v:rect>
          </w:pict>
        </mc:Fallback>
      </mc:AlternateContent>
    </w:r>
  </w:p>
  <w:p w14:paraId="00F65BD8" w14:textId="77777777" w:rsidR="00C378F8" w:rsidRDefault="00C378F8"/>
  <w:p w14:paraId="062E23CC" w14:textId="77777777" w:rsidR="00C378F8" w:rsidRDefault="00C378F8" w:rsidP="28F32813">
    <w:pPr>
      <w:rPr>
        <w:sz w:val="16"/>
        <w:szCs w:val="16"/>
      </w:rPr>
    </w:pPr>
    <w:r w:rsidRPr="28F32813">
      <w:rPr>
        <w:sz w:val="16"/>
        <w:szCs w:val="16"/>
      </w:rPr>
      <w:t>0-0002-001-0001-00 Document Format Sheet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2881C" w14:textId="77777777" w:rsidR="00E54C2D" w:rsidRDefault="00E54C2D">
      <w:r>
        <w:separator/>
      </w:r>
    </w:p>
  </w:footnote>
  <w:footnote w:type="continuationSeparator" w:id="0">
    <w:p w14:paraId="64D8DBA8" w14:textId="77777777" w:rsidR="00E54C2D" w:rsidRDefault="00E54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1CCC5" w14:textId="65940E0B" w:rsidR="00C378F8" w:rsidRDefault="00C378F8">
    <w:pPr>
      <w:pStyle w:val="Header"/>
    </w:pPr>
    <w:r>
      <w:rPr>
        <w:noProof/>
      </w:rPr>
      <w:drawing>
        <wp:inline distT="0" distB="0" distL="0" distR="0" wp14:anchorId="35F21CB3" wp14:editId="4ACEB6EF">
          <wp:extent cx="1400175" cy="37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371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ADE" w14:textId="03156FEA" w:rsidR="00C378F8" w:rsidRDefault="00C378F8" w:rsidP="1603B3F6">
    <w:pPr>
      <w:pStyle w:val="Header"/>
      <w:rPr>
        <w:rFonts w:ascii="Tahoma" w:hAnsi="Tahoma"/>
        <w:b/>
        <w:bCs/>
        <w:sz w:val="12"/>
        <w:szCs w:val="12"/>
      </w:rPr>
    </w:pPr>
    <w:r w:rsidRPr="1A999968">
      <w:rPr>
        <w:rFonts w:ascii="Tahoma" w:hAnsi="Tahoma"/>
        <w:b/>
        <w:bCs/>
        <w:sz w:val="12"/>
        <w:szCs w:val="12"/>
      </w:rPr>
      <w:t xml:space="preserve">Printed </w:t>
    </w:r>
    <w:r w:rsidRPr="1A999968">
      <w:fldChar w:fldCharType="begin"/>
    </w:r>
    <w:r>
      <w:rPr>
        <w:rFonts w:ascii="Tahoma" w:hAnsi="Tahoma"/>
        <w:b/>
        <w:sz w:val="12"/>
      </w:rPr>
      <w:instrText xml:space="preserve"> DATE \@ "MM/dd/yy" </w:instrText>
    </w:r>
    <w:r w:rsidRPr="1A999968">
      <w:rPr>
        <w:rFonts w:ascii="Tahoma" w:hAnsi="Tahoma"/>
        <w:b/>
        <w:sz w:val="12"/>
      </w:rPr>
      <w:fldChar w:fldCharType="separate"/>
    </w:r>
    <w:r>
      <w:rPr>
        <w:rFonts w:ascii="Tahoma" w:hAnsi="Tahoma"/>
        <w:b/>
        <w:noProof/>
        <w:sz w:val="12"/>
      </w:rPr>
      <w:t>02/26/18</w:t>
    </w:r>
    <w:r w:rsidRPr="1A999968">
      <w:fldChar w:fldCharType="end"/>
    </w:r>
    <w:r w:rsidRPr="1A999968">
      <w:rPr>
        <w:rFonts w:ascii="Tahoma" w:hAnsi="Tahoma"/>
        <w:b/>
        <w:bCs/>
        <w:sz w:val="12"/>
        <w:szCs w:val="12"/>
      </w:rPr>
      <w:t xml:space="preserve"> </w:t>
    </w:r>
    <w:r w:rsidRPr="1A999968">
      <w:fldChar w:fldCharType="begin"/>
    </w:r>
    <w:r>
      <w:rPr>
        <w:rFonts w:ascii="Tahoma" w:hAnsi="Tahoma"/>
        <w:b/>
        <w:sz w:val="12"/>
      </w:rPr>
      <w:instrText xml:space="preserve"> TIME \@ "h:mm AM/PM" </w:instrText>
    </w:r>
    <w:r w:rsidRPr="1A999968">
      <w:rPr>
        <w:rFonts w:ascii="Tahoma" w:hAnsi="Tahoma"/>
        <w:b/>
        <w:sz w:val="12"/>
      </w:rPr>
      <w:fldChar w:fldCharType="separate"/>
    </w:r>
    <w:r>
      <w:rPr>
        <w:rFonts w:ascii="Tahoma" w:hAnsi="Tahoma"/>
        <w:b/>
        <w:noProof/>
        <w:sz w:val="12"/>
      </w:rPr>
      <w:t>12:29 PM</w:t>
    </w:r>
    <w:r w:rsidRPr="1A999968">
      <w:fldChar w:fldCharType="end"/>
    </w:r>
    <w:r w:rsidRPr="1A999968">
      <w:rPr>
        <w:rFonts w:ascii="Tahoma" w:hAnsi="Tahoma"/>
        <w:b/>
        <w:bCs/>
        <w:sz w:val="12"/>
        <w:szCs w:val="12"/>
      </w:rPr>
      <w:t xml:space="preserve">   </w:t>
    </w:r>
  </w:p>
  <w:p w14:paraId="0CA9695F" w14:textId="77777777" w:rsidR="00C378F8" w:rsidRDefault="00C378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60"/>
      <w:gridCol w:w="3360"/>
      <w:gridCol w:w="3360"/>
    </w:tblGrid>
    <w:tr w:rsidR="00C378F8" w14:paraId="5863D54F" w14:textId="77777777" w:rsidTr="050CC91D">
      <w:tc>
        <w:tcPr>
          <w:tcW w:w="3360" w:type="dxa"/>
        </w:tcPr>
        <w:p w14:paraId="3F8E4F02" w14:textId="7C17C5EE" w:rsidR="00C378F8" w:rsidRDefault="00C378F8" w:rsidP="050CC91D">
          <w:pPr>
            <w:pStyle w:val="Header"/>
            <w:ind w:left="-115"/>
            <w:jc w:val="left"/>
          </w:pPr>
        </w:p>
      </w:tc>
      <w:tc>
        <w:tcPr>
          <w:tcW w:w="3360" w:type="dxa"/>
        </w:tcPr>
        <w:p w14:paraId="07AB89C3" w14:textId="0B684525" w:rsidR="00C378F8" w:rsidRDefault="00C378F8" w:rsidP="050CC91D">
          <w:pPr>
            <w:pStyle w:val="Header"/>
            <w:jc w:val="center"/>
          </w:pPr>
        </w:p>
      </w:tc>
      <w:tc>
        <w:tcPr>
          <w:tcW w:w="3360" w:type="dxa"/>
        </w:tcPr>
        <w:p w14:paraId="7BE75BBF" w14:textId="3345585E" w:rsidR="00C378F8" w:rsidRDefault="00C378F8" w:rsidP="050CC91D">
          <w:pPr>
            <w:pStyle w:val="Header"/>
            <w:ind w:right="-115"/>
            <w:jc w:val="right"/>
          </w:pPr>
        </w:p>
      </w:tc>
    </w:tr>
  </w:tbl>
  <w:p w14:paraId="366B4F61" w14:textId="43102876" w:rsidR="00C378F8" w:rsidRDefault="00C378F8" w:rsidP="050CC9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9E10716A"/>
    <w:lvl w:ilvl="0">
      <w:start w:val="1"/>
      <w:numFmt w:val="decimal"/>
      <w:lvlText w:val="%1."/>
      <w:lvlJc w:val="left"/>
      <w:pPr>
        <w:tabs>
          <w:tab w:val="num" w:pos="1440"/>
        </w:tabs>
        <w:ind w:left="1440" w:hanging="360"/>
      </w:pPr>
    </w:lvl>
  </w:abstractNum>
  <w:abstractNum w:abstractNumId="1" w15:restartNumberingAfterBreak="0">
    <w:nsid w:val="01971C6E"/>
    <w:multiLevelType w:val="multilevel"/>
    <w:tmpl w:val="ABA8EDA0"/>
    <w:lvl w:ilvl="0">
      <w:start w:val="1"/>
      <w:numFmt w:val="upperLetter"/>
      <w:lvlText w:val="Appendix %1."/>
      <w:lvlJc w:val="left"/>
      <w:pPr>
        <w:tabs>
          <w:tab w:val="num" w:pos="1440"/>
        </w:tabs>
        <w:ind w:left="0" w:firstLine="0"/>
      </w:pPr>
      <w:rPr>
        <w:rFonts w:hint="default"/>
      </w:rPr>
    </w:lvl>
    <w:lvl w:ilvl="1">
      <w:start w:val="1"/>
      <w:numFmt w:val="decimalZero"/>
      <w:isLgl/>
      <w:lvlText w:val="Sectio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 w15:restartNumberingAfterBreak="0">
    <w:nsid w:val="0BA27EE1"/>
    <w:multiLevelType w:val="multilevel"/>
    <w:tmpl w:val="BB648BEC"/>
    <w:lvl w:ilvl="0">
      <w:start w:val="1"/>
      <w:numFmt w:val="upperLetter"/>
      <w:lvlText w:val="Appendix %1."/>
      <w:lvlJc w:val="left"/>
      <w:pPr>
        <w:tabs>
          <w:tab w:val="num" w:pos="1440"/>
        </w:tabs>
        <w:ind w:left="1440" w:hanging="144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2531BFD"/>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4" w15:restartNumberingAfterBreak="0">
    <w:nsid w:val="129E5A07"/>
    <w:multiLevelType w:val="multilevel"/>
    <w:tmpl w:val="A156CA38"/>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15:restartNumberingAfterBreak="0">
    <w:nsid w:val="18D3162D"/>
    <w:multiLevelType w:val="singleLevel"/>
    <w:tmpl w:val="C6705D00"/>
    <w:lvl w:ilvl="0">
      <w:start w:val="3"/>
      <w:numFmt w:val="bullet"/>
      <w:lvlText w:val="-"/>
      <w:lvlJc w:val="left"/>
      <w:pPr>
        <w:tabs>
          <w:tab w:val="num" w:pos="1440"/>
        </w:tabs>
        <w:ind w:left="1440" w:hanging="360"/>
      </w:pPr>
      <w:rPr>
        <w:rFonts w:ascii="Times New Roman" w:hAnsi="Times New Roman" w:hint="default"/>
      </w:rPr>
    </w:lvl>
  </w:abstractNum>
  <w:abstractNum w:abstractNumId="6" w15:restartNumberingAfterBreak="0">
    <w:nsid w:val="1A206C8F"/>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1642E2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4D009C8"/>
    <w:multiLevelType w:val="hybridMultilevel"/>
    <w:tmpl w:val="EEA61CB2"/>
    <w:lvl w:ilvl="0" w:tplc="EBDAB9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7D0EB1"/>
    <w:multiLevelType w:val="multilevel"/>
    <w:tmpl w:val="CFA6B15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0" w15:restartNumberingAfterBreak="0">
    <w:nsid w:val="2A680DB1"/>
    <w:multiLevelType w:val="singleLevel"/>
    <w:tmpl w:val="F698E492"/>
    <w:lvl w:ilvl="0">
      <w:start w:val="16"/>
      <w:numFmt w:val="decimal"/>
      <w:lvlText w:val="%1."/>
      <w:lvlJc w:val="left"/>
      <w:pPr>
        <w:tabs>
          <w:tab w:val="num" w:pos="360"/>
        </w:tabs>
        <w:ind w:left="360" w:hanging="360"/>
      </w:pPr>
      <w:rPr>
        <w:rFonts w:ascii="Arial" w:hAnsi="Arial" w:hint="default"/>
        <w:b w:val="0"/>
        <w:i w:val="0"/>
        <w:sz w:val="20"/>
      </w:rPr>
    </w:lvl>
  </w:abstractNum>
  <w:abstractNum w:abstractNumId="11" w15:restartNumberingAfterBreak="0">
    <w:nsid w:val="3A78415B"/>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12" w15:restartNumberingAfterBreak="0">
    <w:nsid w:val="4B831436"/>
    <w:multiLevelType w:val="multilevel"/>
    <w:tmpl w:val="CFA6B15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13" w15:restartNumberingAfterBreak="0">
    <w:nsid w:val="4C093C5C"/>
    <w:multiLevelType w:val="multilevel"/>
    <w:tmpl w:val="62500938"/>
    <w:lvl w:ilvl="0">
      <w:start w:val="1"/>
      <w:numFmt w:val="upperLetter"/>
      <w:pStyle w:val="Appendix1"/>
      <w:lvlText w:val="Appendix %1."/>
      <w:lvlJc w:val="left"/>
      <w:pPr>
        <w:tabs>
          <w:tab w:val="num" w:pos="1440"/>
        </w:tabs>
        <w:ind w:left="1440" w:hanging="1440"/>
      </w:pPr>
    </w:lvl>
    <w:lvl w:ilvl="1">
      <w:start w:val="1"/>
      <w:numFmt w:val="decimal"/>
      <w:pStyle w:val="Appendix2"/>
      <w:lvlText w:val="%1.%2"/>
      <w:lvlJc w:val="left"/>
      <w:pPr>
        <w:tabs>
          <w:tab w:val="num" w:pos="576"/>
        </w:tabs>
        <w:ind w:left="576" w:hanging="576"/>
      </w:pPr>
    </w:lvl>
    <w:lvl w:ilvl="2">
      <w:start w:val="1"/>
      <w:numFmt w:val="decimal"/>
      <w:pStyle w:val="Appendix3"/>
      <w:lvlText w:val="%1.%2.%3"/>
      <w:lvlJc w:val="left"/>
      <w:pPr>
        <w:tabs>
          <w:tab w:val="num" w:pos="720"/>
        </w:tabs>
        <w:ind w:left="720" w:hanging="720"/>
      </w:pPr>
    </w:lvl>
    <w:lvl w:ilvl="3">
      <w:start w:val="1"/>
      <w:numFmt w:val="decimal"/>
      <w:pStyle w:val="Appendix4"/>
      <w:lvlText w:val="%1.%2.%3.%4"/>
      <w:lvlJc w:val="left"/>
      <w:pPr>
        <w:tabs>
          <w:tab w:val="num" w:pos="864"/>
        </w:tabs>
        <w:ind w:left="864" w:hanging="864"/>
      </w:pPr>
    </w:lvl>
    <w:lvl w:ilvl="4">
      <w:start w:val="1"/>
      <w:numFmt w:val="decimal"/>
      <w:pStyle w:val="Appendix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520C612D"/>
    <w:multiLevelType w:val="singleLevel"/>
    <w:tmpl w:val="8FD44D36"/>
    <w:lvl w:ilvl="0">
      <w:start w:val="1"/>
      <w:numFmt w:val="decimal"/>
      <w:lvlText w:val="%1."/>
      <w:lvlJc w:val="left"/>
      <w:pPr>
        <w:tabs>
          <w:tab w:val="num" w:pos="360"/>
        </w:tabs>
        <w:ind w:left="360" w:hanging="360"/>
      </w:pPr>
      <w:rPr>
        <w:rFonts w:ascii="Arial" w:hAnsi="Arial" w:hint="default"/>
        <w:b w:val="0"/>
        <w:i w:val="0"/>
        <w:sz w:val="20"/>
      </w:rPr>
    </w:lvl>
  </w:abstractNum>
  <w:abstractNum w:abstractNumId="15" w15:restartNumberingAfterBreak="0">
    <w:nsid w:val="533B49F8"/>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56455D00"/>
    <w:multiLevelType w:val="singleLevel"/>
    <w:tmpl w:val="8FD44D36"/>
    <w:lvl w:ilvl="0">
      <w:start w:val="1"/>
      <w:numFmt w:val="decimal"/>
      <w:lvlText w:val="%1."/>
      <w:lvlJc w:val="left"/>
      <w:pPr>
        <w:tabs>
          <w:tab w:val="num" w:pos="360"/>
        </w:tabs>
        <w:ind w:left="360" w:hanging="360"/>
      </w:pPr>
      <w:rPr>
        <w:rFonts w:ascii="Arial" w:hAnsi="Arial" w:hint="default"/>
        <w:b w:val="0"/>
        <w:i w:val="0"/>
        <w:sz w:val="20"/>
      </w:rPr>
    </w:lvl>
  </w:abstractNum>
  <w:abstractNum w:abstractNumId="17" w15:restartNumberingAfterBreak="0">
    <w:nsid w:val="6214692B"/>
    <w:multiLevelType w:val="multilevel"/>
    <w:tmpl w:val="EA0A1F9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6AFD4550"/>
    <w:multiLevelType w:val="singleLevel"/>
    <w:tmpl w:val="08D8CA4C"/>
    <w:lvl w:ilvl="0">
      <w:start w:val="1"/>
      <w:numFmt w:val="decimal"/>
      <w:lvlText w:val="%1."/>
      <w:lvlJc w:val="left"/>
      <w:pPr>
        <w:tabs>
          <w:tab w:val="num" w:pos="360"/>
        </w:tabs>
        <w:ind w:left="360" w:hanging="360"/>
      </w:pPr>
    </w:lvl>
  </w:abstractNum>
  <w:abstractNum w:abstractNumId="19" w15:restartNumberingAfterBreak="0">
    <w:nsid w:val="70BA679E"/>
    <w:multiLevelType w:val="multilevel"/>
    <w:tmpl w:val="EA0A1F9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1150F38"/>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24E67AE"/>
    <w:multiLevelType w:val="hybridMultilevel"/>
    <w:tmpl w:val="041855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36E06C4"/>
    <w:multiLevelType w:val="singleLevel"/>
    <w:tmpl w:val="1A407EF6"/>
    <w:lvl w:ilvl="0">
      <w:start w:val="1"/>
      <w:numFmt w:val="decimal"/>
      <w:lvlText w:val="%1."/>
      <w:lvlJc w:val="left"/>
      <w:pPr>
        <w:tabs>
          <w:tab w:val="num" w:pos="360"/>
        </w:tabs>
        <w:ind w:left="360" w:hanging="360"/>
      </w:pPr>
    </w:lvl>
  </w:abstractNum>
  <w:abstractNum w:abstractNumId="23" w15:restartNumberingAfterBreak="0">
    <w:nsid w:val="796F5E6A"/>
    <w:multiLevelType w:val="multilevel"/>
    <w:tmpl w:val="158606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79C660BE"/>
    <w:multiLevelType w:val="multilevel"/>
    <w:tmpl w:val="AF8031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5"/>
  </w:num>
  <w:num w:numId="2">
    <w:abstractNumId w:val="15"/>
  </w:num>
  <w:num w:numId="3">
    <w:abstractNumId w:val="18"/>
  </w:num>
  <w:num w:numId="4">
    <w:abstractNumId w:val="14"/>
  </w:num>
  <w:num w:numId="5">
    <w:abstractNumId w:val="11"/>
  </w:num>
  <w:num w:numId="6">
    <w:abstractNumId w:val="3"/>
  </w:num>
  <w:num w:numId="7">
    <w:abstractNumId w:val="10"/>
  </w:num>
  <w:num w:numId="8">
    <w:abstractNumId w:val="16"/>
  </w:num>
  <w:num w:numId="9">
    <w:abstractNumId w:val="22"/>
  </w:num>
  <w:num w:numId="10">
    <w:abstractNumId w:val="23"/>
  </w:num>
  <w:num w:numId="11">
    <w:abstractNumId w:val="4"/>
  </w:num>
  <w:num w:numId="12">
    <w:abstractNumId w:val="0"/>
  </w:num>
  <w:num w:numId="13">
    <w:abstractNumId w:val="2"/>
  </w:num>
  <w:num w:numId="14">
    <w:abstractNumId w:val="13"/>
  </w:num>
  <w:num w:numId="15">
    <w:abstractNumId w:val="2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1"/>
  </w:num>
  <w:num w:numId="22">
    <w:abstractNumId w:val="8"/>
  </w:num>
  <w:num w:numId="23">
    <w:abstractNumId w:val="9"/>
  </w:num>
  <w:num w:numId="24">
    <w:abstractNumId w:val="20"/>
  </w:num>
  <w:num w:numId="25">
    <w:abstractNumId w:val="7"/>
  </w:num>
  <w:num w:numId="26">
    <w:abstractNumId w:val="6"/>
  </w:num>
  <w:num w:numId="27">
    <w:abstractNumId w:val="12"/>
  </w:num>
  <w:num w:numId="2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v:stroke startarrowwidth="narrow" startarrowlength="short" endarrowwidth="narrow" endarrowlength="short" weight=".5pt"/>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A09"/>
    <w:rsid w:val="00000360"/>
    <w:rsid w:val="00011AF0"/>
    <w:rsid w:val="00011D39"/>
    <w:rsid w:val="000369CE"/>
    <w:rsid w:val="00050BE1"/>
    <w:rsid w:val="000722EE"/>
    <w:rsid w:val="00094AAE"/>
    <w:rsid w:val="000A77E3"/>
    <w:rsid w:val="000B504B"/>
    <w:rsid w:val="000B560E"/>
    <w:rsid w:val="000B658E"/>
    <w:rsid w:val="000C7302"/>
    <w:rsid w:val="00112349"/>
    <w:rsid w:val="00121962"/>
    <w:rsid w:val="00127123"/>
    <w:rsid w:val="00141A60"/>
    <w:rsid w:val="00143AAE"/>
    <w:rsid w:val="00156608"/>
    <w:rsid w:val="00161AF6"/>
    <w:rsid w:val="0017119F"/>
    <w:rsid w:val="001875C4"/>
    <w:rsid w:val="001B2FCD"/>
    <w:rsid w:val="001B731B"/>
    <w:rsid w:val="001D5762"/>
    <w:rsid w:val="001D5DD6"/>
    <w:rsid w:val="001F0C51"/>
    <w:rsid w:val="001F68EF"/>
    <w:rsid w:val="00201AE5"/>
    <w:rsid w:val="0020522A"/>
    <w:rsid w:val="00211B91"/>
    <w:rsid w:val="00222AD0"/>
    <w:rsid w:val="00224302"/>
    <w:rsid w:val="00231279"/>
    <w:rsid w:val="00243EA0"/>
    <w:rsid w:val="002440C6"/>
    <w:rsid w:val="002639A5"/>
    <w:rsid w:val="00277CD2"/>
    <w:rsid w:val="002829ED"/>
    <w:rsid w:val="0028373A"/>
    <w:rsid w:val="00293A9B"/>
    <w:rsid w:val="00294E34"/>
    <w:rsid w:val="002A588C"/>
    <w:rsid w:val="002B3407"/>
    <w:rsid w:val="002B69F8"/>
    <w:rsid w:val="002F2EE3"/>
    <w:rsid w:val="0030171C"/>
    <w:rsid w:val="00307661"/>
    <w:rsid w:val="00313BD2"/>
    <w:rsid w:val="00343F02"/>
    <w:rsid w:val="00384EDF"/>
    <w:rsid w:val="003926FD"/>
    <w:rsid w:val="00392B78"/>
    <w:rsid w:val="003A74EE"/>
    <w:rsid w:val="003B2D5B"/>
    <w:rsid w:val="003E2CFA"/>
    <w:rsid w:val="003F4A33"/>
    <w:rsid w:val="004043E5"/>
    <w:rsid w:val="004117FB"/>
    <w:rsid w:val="00411881"/>
    <w:rsid w:val="00421609"/>
    <w:rsid w:val="00424203"/>
    <w:rsid w:val="00424797"/>
    <w:rsid w:val="004309B9"/>
    <w:rsid w:val="004348B2"/>
    <w:rsid w:val="00440C86"/>
    <w:rsid w:val="00451367"/>
    <w:rsid w:val="0047109A"/>
    <w:rsid w:val="00476B28"/>
    <w:rsid w:val="004836FF"/>
    <w:rsid w:val="004912A2"/>
    <w:rsid w:val="00491B8C"/>
    <w:rsid w:val="004A5843"/>
    <w:rsid w:val="004B77C8"/>
    <w:rsid w:val="004C222B"/>
    <w:rsid w:val="004C316E"/>
    <w:rsid w:val="004C4121"/>
    <w:rsid w:val="004D3AFE"/>
    <w:rsid w:val="004E5174"/>
    <w:rsid w:val="004F0BAF"/>
    <w:rsid w:val="004F454E"/>
    <w:rsid w:val="004F69DE"/>
    <w:rsid w:val="0050497D"/>
    <w:rsid w:val="00521AF8"/>
    <w:rsid w:val="00527D10"/>
    <w:rsid w:val="00532798"/>
    <w:rsid w:val="00545C0D"/>
    <w:rsid w:val="0055118A"/>
    <w:rsid w:val="00585D66"/>
    <w:rsid w:val="005B4A2D"/>
    <w:rsid w:val="005B56D3"/>
    <w:rsid w:val="005C49F4"/>
    <w:rsid w:val="005C7212"/>
    <w:rsid w:val="005C72FB"/>
    <w:rsid w:val="005D62E7"/>
    <w:rsid w:val="005E1D1F"/>
    <w:rsid w:val="005F6DBD"/>
    <w:rsid w:val="0060724E"/>
    <w:rsid w:val="00615EC6"/>
    <w:rsid w:val="00625221"/>
    <w:rsid w:val="00627F6C"/>
    <w:rsid w:val="00633397"/>
    <w:rsid w:val="00633607"/>
    <w:rsid w:val="00634FF6"/>
    <w:rsid w:val="00643B59"/>
    <w:rsid w:val="00654450"/>
    <w:rsid w:val="00664248"/>
    <w:rsid w:val="006835BA"/>
    <w:rsid w:val="006923D0"/>
    <w:rsid w:val="00692407"/>
    <w:rsid w:val="006A46AF"/>
    <w:rsid w:val="006A4964"/>
    <w:rsid w:val="006B10A2"/>
    <w:rsid w:val="006B6A09"/>
    <w:rsid w:val="006C1538"/>
    <w:rsid w:val="006C4A84"/>
    <w:rsid w:val="006C6817"/>
    <w:rsid w:val="006D1562"/>
    <w:rsid w:val="006D7F8A"/>
    <w:rsid w:val="006F090D"/>
    <w:rsid w:val="006F7228"/>
    <w:rsid w:val="0070358D"/>
    <w:rsid w:val="00721EFD"/>
    <w:rsid w:val="00726DA1"/>
    <w:rsid w:val="0073676C"/>
    <w:rsid w:val="00743476"/>
    <w:rsid w:val="0074457C"/>
    <w:rsid w:val="00747ABB"/>
    <w:rsid w:val="00754165"/>
    <w:rsid w:val="007633A6"/>
    <w:rsid w:val="00775681"/>
    <w:rsid w:val="00782D08"/>
    <w:rsid w:val="00787E86"/>
    <w:rsid w:val="007A05F0"/>
    <w:rsid w:val="007A51E1"/>
    <w:rsid w:val="007C0DEC"/>
    <w:rsid w:val="007D3535"/>
    <w:rsid w:val="0080412D"/>
    <w:rsid w:val="00812071"/>
    <w:rsid w:val="008203F0"/>
    <w:rsid w:val="0082466A"/>
    <w:rsid w:val="0084230B"/>
    <w:rsid w:val="0084369A"/>
    <w:rsid w:val="008574A8"/>
    <w:rsid w:val="0087676D"/>
    <w:rsid w:val="008A6797"/>
    <w:rsid w:val="008B1A43"/>
    <w:rsid w:val="008C5AEF"/>
    <w:rsid w:val="008E7677"/>
    <w:rsid w:val="008F5DA2"/>
    <w:rsid w:val="00906ABF"/>
    <w:rsid w:val="00914624"/>
    <w:rsid w:val="009358C1"/>
    <w:rsid w:val="00972EBF"/>
    <w:rsid w:val="00981D0E"/>
    <w:rsid w:val="0099074F"/>
    <w:rsid w:val="009A3BC1"/>
    <w:rsid w:val="009B2B9B"/>
    <w:rsid w:val="009B6E7B"/>
    <w:rsid w:val="009D60F7"/>
    <w:rsid w:val="009E3954"/>
    <w:rsid w:val="00A22EDD"/>
    <w:rsid w:val="00A4561B"/>
    <w:rsid w:val="00A63589"/>
    <w:rsid w:val="00A80223"/>
    <w:rsid w:val="00A95F98"/>
    <w:rsid w:val="00AB1FE5"/>
    <w:rsid w:val="00AB280B"/>
    <w:rsid w:val="00AC22EA"/>
    <w:rsid w:val="00AD07ED"/>
    <w:rsid w:val="00AD3A8B"/>
    <w:rsid w:val="00AF07A7"/>
    <w:rsid w:val="00B02B8B"/>
    <w:rsid w:val="00B61B94"/>
    <w:rsid w:val="00B64B6A"/>
    <w:rsid w:val="00B650EB"/>
    <w:rsid w:val="00B74797"/>
    <w:rsid w:val="00B80161"/>
    <w:rsid w:val="00BA079E"/>
    <w:rsid w:val="00BB094F"/>
    <w:rsid w:val="00BB661C"/>
    <w:rsid w:val="00BC7C57"/>
    <w:rsid w:val="00BE180C"/>
    <w:rsid w:val="00BE1F7B"/>
    <w:rsid w:val="00BF5359"/>
    <w:rsid w:val="00BF5435"/>
    <w:rsid w:val="00C034B0"/>
    <w:rsid w:val="00C06807"/>
    <w:rsid w:val="00C1211D"/>
    <w:rsid w:val="00C124E4"/>
    <w:rsid w:val="00C14BA7"/>
    <w:rsid w:val="00C17CB3"/>
    <w:rsid w:val="00C340DD"/>
    <w:rsid w:val="00C360FD"/>
    <w:rsid w:val="00C378F8"/>
    <w:rsid w:val="00C465B1"/>
    <w:rsid w:val="00C56D1D"/>
    <w:rsid w:val="00C65DEA"/>
    <w:rsid w:val="00C663BF"/>
    <w:rsid w:val="00C71E37"/>
    <w:rsid w:val="00C9334A"/>
    <w:rsid w:val="00CC173F"/>
    <w:rsid w:val="00CC5FC5"/>
    <w:rsid w:val="00CE1013"/>
    <w:rsid w:val="00D053AD"/>
    <w:rsid w:val="00D126B5"/>
    <w:rsid w:val="00D2048C"/>
    <w:rsid w:val="00D2152D"/>
    <w:rsid w:val="00D247D5"/>
    <w:rsid w:val="00D30F4F"/>
    <w:rsid w:val="00D370EA"/>
    <w:rsid w:val="00D4256A"/>
    <w:rsid w:val="00D52B81"/>
    <w:rsid w:val="00D85458"/>
    <w:rsid w:val="00D95426"/>
    <w:rsid w:val="00D95951"/>
    <w:rsid w:val="00DA056F"/>
    <w:rsid w:val="00DB4106"/>
    <w:rsid w:val="00DB6857"/>
    <w:rsid w:val="00DB7D73"/>
    <w:rsid w:val="00DE027B"/>
    <w:rsid w:val="00E01938"/>
    <w:rsid w:val="00E03B6D"/>
    <w:rsid w:val="00E044DB"/>
    <w:rsid w:val="00E1055A"/>
    <w:rsid w:val="00E167F3"/>
    <w:rsid w:val="00E268BD"/>
    <w:rsid w:val="00E30474"/>
    <w:rsid w:val="00E41577"/>
    <w:rsid w:val="00E508F2"/>
    <w:rsid w:val="00E548EA"/>
    <w:rsid w:val="00E54C2D"/>
    <w:rsid w:val="00E56860"/>
    <w:rsid w:val="00E62462"/>
    <w:rsid w:val="00E64B29"/>
    <w:rsid w:val="00E761F8"/>
    <w:rsid w:val="00E972CE"/>
    <w:rsid w:val="00EB3595"/>
    <w:rsid w:val="00ED524C"/>
    <w:rsid w:val="00ED58EB"/>
    <w:rsid w:val="00ED66C2"/>
    <w:rsid w:val="00EE21F6"/>
    <w:rsid w:val="00EE3338"/>
    <w:rsid w:val="00EF7834"/>
    <w:rsid w:val="00F12826"/>
    <w:rsid w:val="00F15EF0"/>
    <w:rsid w:val="00F2161F"/>
    <w:rsid w:val="00F230A7"/>
    <w:rsid w:val="00F265CE"/>
    <w:rsid w:val="00F27077"/>
    <w:rsid w:val="00F35C4A"/>
    <w:rsid w:val="00F44B87"/>
    <w:rsid w:val="00F46625"/>
    <w:rsid w:val="00F559D8"/>
    <w:rsid w:val="00F66CD5"/>
    <w:rsid w:val="00F75ADF"/>
    <w:rsid w:val="00F7625D"/>
    <w:rsid w:val="00FA02D6"/>
    <w:rsid w:val="00FA0E0E"/>
    <w:rsid w:val="00FA3334"/>
    <w:rsid w:val="00FB34FD"/>
    <w:rsid w:val="00FC1254"/>
    <w:rsid w:val="00FC1C3E"/>
    <w:rsid w:val="00FC2424"/>
    <w:rsid w:val="00FC7347"/>
    <w:rsid w:val="00FE405A"/>
    <w:rsid w:val="00FF541F"/>
    <w:rsid w:val="050CC91D"/>
    <w:rsid w:val="1603B3F6"/>
    <w:rsid w:val="1A999968"/>
    <w:rsid w:val="28F32813"/>
    <w:rsid w:val="3A439E3C"/>
    <w:rsid w:val="4D2539FE"/>
    <w:rsid w:val="5A6CC3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width="narrow" startarrowlength="short" endarrowwidth="narrow" endarrowlength="short" weight=".5pt"/>
    </o:shapedefaults>
    <o:shapelayout v:ext="edit">
      <o:idmap v:ext="edit" data="1"/>
    </o:shapelayout>
  </w:shapeDefaults>
  <w:decimalSymbol w:val="."/>
  <w:listSeparator w:val=";"/>
  <w14:docId w14:val="0FAB33E2"/>
  <w15:chartTrackingRefBased/>
  <w15:docId w15:val="{68C09B66-5F63-4A86-B26B-F74D424A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both"/>
    </w:pPr>
    <w:rPr>
      <w:rFonts w:ascii="Arial" w:hAnsi="Arial"/>
      <w:lang w:eastAsia="en-US"/>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C222B"/>
    <w:rPr>
      <w:rFonts w:ascii="Tahoma" w:hAnsi="Tahoma" w:cs="Tahoma"/>
      <w:sz w:val="16"/>
      <w:szCs w:val="16"/>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clear" w:pos="1440"/>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character" w:styleId="CommentReference">
    <w:name w:val="annotation reference"/>
    <w:rsid w:val="00615EC6"/>
    <w:rPr>
      <w:sz w:val="16"/>
      <w:szCs w:val="16"/>
    </w:rPr>
  </w:style>
  <w:style w:type="paragraph" w:styleId="CommentText">
    <w:name w:val="annotation text"/>
    <w:basedOn w:val="Normal"/>
    <w:link w:val="CommentTextChar"/>
    <w:rsid w:val="00615EC6"/>
  </w:style>
  <w:style w:type="character" w:customStyle="1" w:styleId="CommentTextChar">
    <w:name w:val="Comment Text Char"/>
    <w:link w:val="CommentText"/>
    <w:rsid w:val="00615EC6"/>
    <w:rPr>
      <w:rFonts w:ascii="Arial" w:hAnsi="Arial"/>
    </w:rPr>
  </w:style>
  <w:style w:type="paragraph" w:styleId="CommentSubject">
    <w:name w:val="annotation subject"/>
    <w:basedOn w:val="CommentText"/>
    <w:next w:val="CommentText"/>
    <w:link w:val="CommentSubjectChar"/>
    <w:rsid w:val="00615EC6"/>
    <w:rPr>
      <w:b/>
      <w:bCs/>
    </w:rPr>
  </w:style>
  <w:style w:type="character" w:customStyle="1" w:styleId="CommentSubjectChar">
    <w:name w:val="Comment Subject Char"/>
    <w:link w:val="CommentSubject"/>
    <w:rsid w:val="00615EC6"/>
    <w:rPr>
      <w:rFonts w:ascii="Arial" w:hAnsi="Arial"/>
      <w:b/>
      <w:bCs/>
    </w:rPr>
  </w:style>
  <w:style w:type="paragraph" w:styleId="NormalWeb">
    <w:name w:val="Normal (Web)"/>
    <w:basedOn w:val="Normal"/>
    <w:uiPriority w:val="99"/>
    <w:unhideWhenUsed/>
    <w:rsid w:val="006D1562"/>
    <w:pPr>
      <w:spacing w:before="100" w:beforeAutospacing="1" w:after="100" w:afterAutospacing="1"/>
      <w:jc w:val="left"/>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575149">
      <w:bodyDiv w:val="1"/>
      <w:marLeft w:val="0"/>
      <w:marRight w:val="0"/>
      <w:marTop w:val="0"/>
      <w:marBottom w:val="0"/>
      <w:divBdr>
        <w:top w:val="none" w:sz="0" w:space="0" w:color="auto"/>
        <w:left w:val="none" w:sz="0" w:space="0" w:color="auto"/>
        <w:bottom w:val="none" w:sz="0" w:space="0" w:color="auto"/>
        <w:right w:val="none" w:sz="0" w:space="0" w:color="auto"/>
      </w:divBdr>
    </w:div>
    <w:div w:id="1279067608">
      <w:bodyDiv w:val="1"/>
      <w:marLeft w:val="0"/>
      <w:marRight w:val="0"/>
      <w:marTop w:val="0"/>
      <w:marBottom w:val="0"/>
      <w:divBdr>
        <w:top w:val="none" w:sz="0" w:space="0" w:color="auto"/>
        <w:left w:val="none" w:sz="0" w:space="0" w:color="auto"/>
        <w:bottom w:val="none" w:sz="0" w:space="0" w:color="auto"/>
        <w:right w:val="none" w:sz="0" w:space="0" w:color="auto"/>
      </w:divBdr>
    </w:div>
    <w:div w:id="1881477221">
      <w:bodyDiv w:val="1"/>
      <w:marLeft w:val="0"/>
      <w:marRight w:val="0"/>
      <w:marTop w:val="0"/>
      <w:marBottom w:val="0"/>
      <w:divBdr>
        <w:top w:val="none" w:sz="0" w:space="0" w:color="auto"/>
        <w:left w:val="none" w:sz="0" w:space="0" w:color="auto"/>
        <w:bottom w:val="none" w:sz="0" w:space="0" w:color="auto"/>
        <w:right w:val="none" w:sz="0" w:space="0" w:color="auto"/>
      </w:divBdr>
    </w:div>
    <w:div w:id="1996563214">
      <w:bodyDiv w:val="1"/>
      <w:marLeft w:val="0"/>
      <w:marRight w:val="0"/>
      <w:marTop w:val="0"/>
      <w:marBottom w:val="0"/>
      <w:divBdr>
        <w:top w:val="none" w:sz="0" w:space="0" w:color="auto"/>
        <w:left w:val="none" w:sz="0" w:space="0" w:color="auto"/>
        <w:bottom w:val="none" w:sz="0" w:space="0" w:color="auto"/>
        <w:right w:val="none" w:sz="0" w:space="0" w:color="auto"/>
      </w:divBdr>
    </w:div>
    <w:div w:id="210491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elotek\format_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1B47C-CB0C-4FDE-A85B-11F436DF8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format_g</Template>
  <TotalTime>1294</TotalTime>
  <Pages>11</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Use Advanced Properties</vt:lpstr>
    </vt:vector>
  </TitlesOfParts>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Advanced Properties</dc:title>
  <dc:subject/>
  <dc:creator>AuthorT</dc:creator>
  <cp:keywords/>
  <cp:lastModifiedBy>Sam Messick</cp:lastModifiedBy>
  <cp:revision>16</cp:revision>
  <cp:lastPrinted>2018-02-26T17:29:00Z</cp:lastPrinted>
  <dcterms:created xsi:type="dcterms:W3CDTF">2018-02-26T17:27:00Z</dcterms:created>
  <dcterms:modified xsi:type="dcterms:W3CDTF">2018-02-27T15:01:00Z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ber">
    <vt:lpwstr>x-xxxx-xxx-xxxx-xx</vt:lpwstr>
  </property>
  <property fmtid="{D5CDD505-2E9C-101B-9397-08002B2CF9AE}" pid="3" name="Revision">
    <vt:lpwstr>A</vt:lpwstr>
  </property>
  <property fmtid="{D5CDD505-2E9C-101B-9397-08002B2CF9AE}" pid="4" name="RevA">
    <vt:lpwstr>Team Member 1</vt:lpwstr>
  </property>
  <property fmtid="{D5CDD505-2E9C-101B-9397-08002B2CF9AE}" pid="5" name="RevB">
    <vt:lpwstr>Team Member 2</vt:lpwstr>
  </property>
  <property fmtid="{D5CDD505-2E9C-101B-9397-08002B2CF9AE}" pid="6" name="RevC">
    <vt:lpwstr>Team Member 3</vt:lpwstr>
  </property>
  <property fmtid="{D5CDD505-2E9C-101B-9397-08002B2CF9AE}" pid="7" name="RevD">
    <vt:lpwstr> </vt:lpwstr>
  </property>
  <property fmtid="{D5CDD505-2E9C-101B-9397-08002B2CF9AE}" pid="8" name="RevE">
    <vt:lpwstr> </vt:lpwstr>
  </property>
  <property fmtid="{D5CDD505-2E9C-101B-9397-08002B2CF9AE}" pid="9" name="RevF">
    <vt:lpwstr> </vt:lpwstr>
  </property>
  <property fmtid="{D5CDD505-2E9C-101B-9397-08002B2CF9AE}" pid="10" name="DateCompleted">
    <vt:lpwstr>10/22/2010</vt:lpwstr>
  </property>
  <property fmtid="{D5CDD505-2E9C-101B-9397-08002B2CF9AE}" pid="11" name="Sheet_Type">
    <vt:lpwstr> </vt:lpwstr>
  </property>
  <property fmtid="{D5CDD505-2E9C-101B-9397-08002B2CF9AE}" pid="12" name="3-linetitle-L1">
    <vt:lpwstr>Line 1</vt:lpwstr>
  </property>
  <property fmtid="{D5CDD505-2E9C-101B-9397-08002B2CF9AE}" pid="13" name="3-linetitle-L2">
    <vt:lpwstr>Line 2</vt:lpwstr>
  </property>
  <property fmtid="{D5CDD505-2E9C-101B-9397-08002B2CF9AE}" pid="14" name="3-linetitle-L3">
    <vt:lpwstr>Line 3</vt:lpwstr>
  </property>
</Properties>
</file>